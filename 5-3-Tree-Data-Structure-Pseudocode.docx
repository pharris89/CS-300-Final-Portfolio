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B392" w14:textId="77777777" w:rsidR="002C79E6" w:rsidRDefault="002C79E6" w:rsidP="002C79E6"/>
    <w:p w14:paraId="5C10D176" w14:textId="77777777" w:rsidR="002C79E6" w:rsidRDefault="002C79E6" w:rsidP="002C79E6"/>
    <w:p w14:paraId="0C408B84" w14:textId="77777777" w:rsidR="002C79E6" w:rsidRDefault="002C79E6" w:rsidP="002C79E6"/>
    <w:p w14:paraId="2334ECCB" w14:textId="77777777" w:rsidR="002C79E6" w:rsidRDefault="002C79E6" w:rsidP="002C79E6"/>
    <w:p w14:paraId="406CF72C" w14:textId="77777777" w:rsidR="002C79E6" w:rsidRDefault="002C79E6" w:rsidP="002C79E6"/>
    <w:p w14:paraId="2F531B24" w14:textId="1C488CBA" w:rsidR="6A36C4BF" w:rsidRPr="00B863FB" w:rsidRDefault="00690F55" w:rsidP="00B863FB">
      <w:pPr>
        <w:pStyle w:val="Title"/>
      </w:pPr>
      <w:r w:rsidRPr="00690F55">
        <w:t>5-3 Project One Milestone Three: Tree Data Structure Pseudocode</w:t>
      </w:r>
    </w:p>
    <w:p w14:paraId="22450AD9" w14:textId="2BD97B05" w:rsidR="201D26C8" w:rsidRDefault="201D26C8" w:rsidP="002C79E6">
      <w:pPr>
        <w:pStyle w:val="Subtitle"/>
      </w:pPr>
    </w:p>
    <w:p w14:paraId="4DBDE758" w14:textId="20206461" w:rsidR="00A417C1" w:rsidRDefault="00690F55" w:rsidP="002C79E6">
      <w:pPr>
        <w:pStyle w:val="Subtitle"/>
      </w:pPr>
      <w:r>
        <w:t>Paula</w:t>
      </w:r>
      <w:r w:rsidR="002C79E6" w:rsidRPr="002C79E6">
        <w:t xml:space="preserve"> </w:t>
      </w:r>
      <w:r>
        <w:t>Harris</w:t>
      </w:r>
    </w:p>
    <w:p w14:paraId="096103DF" w14:textId="1A41B3C1" w:rsidR="002C79E6" w:rsidRDefault="00690F55" w:rsidP="002C79E6">
      <w:pPr>
        <w:pStyle w:val="Subtitle"/>
      </w:pPr>
      <w:r>
        <w:t>Southern New Hampshire University</w:t>
      </w:r>
    </w:p>
    <w:p w14:paraId="69DE40E0" w14:textId="0B06B4CF" w:rsidR="002C79E6" w:rsidRDefault="00690F55" w:rsidP="002C79E6">
      <w:pPr>
        <w:pStyle w:val="Subtitle"/>
      </w:pPr>
      <w:r>
        <w:t>CS-300:</w:t>
      </w:r>
      <w:r w:rsidR="002C79E6">
        <w:t xml:space="preserve"> </w:t>
      </w:r>
      <w:r>
        <w:t>Analysis and Design</w:t>
      </w:r>
    </w:p>
    <w:p w14:paraId="0E6BBA6E" w14:textId="7DBF51C7" w:rsidR="002C79E6" w:rsidRDefault="00690F55" w:rsidP="002C79E6">
      <w:pPr>
        <w:pStyle w:val="Subtitle"/>
      </w:pPr>
      <w:r>
        <w:t>James Webb</w:t>
      </w:r>
    </w:p>
    <w:p w14:paraId="55DBB466" w14:textId="0C931C24" w:rsidR="201D26C8" w:rsidRDefault="00690F55" w:rsidP="002C79E6">
      <w:pPr>
        <w:pStyle w:val="Subtitle"/>
      </w:pPr>
      <w:r>
        <w:t>August 1, 2026</w:t>
      </w:r>
    </w:p>
    <w:p w14:paraId="68A48DD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BE324D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408FF8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83EE8E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07ACFF8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289514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901130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9449AEA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66245043" w14:textId="56320F08" w:rsidR="67AE9998" w:rsidRDefault="00690F55" w:rsidP="00690F55">
      <w:pPr>
        <w:pStyle w:val="SectionTitle"/>
      </w:pPr>
      <w:r w:rsidRPr="00690F55">
        <w:lastRenderedPageBreak/>
        <w:t>5-3 Project One Milestone Three: Tree Data Structure Pseudocode</w:t>
      </w:r>
    </w:p>
    <w:p w14:paraId="1CDEE8C5" w14:textId="77777777" w:rsidR="004766B7" w:rsidRDefault="004766B7" w:rsidP="004766B7">
      <w:pPr>
        <w:pStyle w:val="Heading2"/>
      </w:pPr>
      <w:r>
        <w:t>Define the Course Structure</w:t>
      </w:r>
    </w:p>
    <w:p w14:paraId="2E94A0D0" w14:textId="77777777" w:rsidR="004766B7" w:rsidRDefault="004766B7" w:rsidP="004766B7">
      <w:pPr>
        <w:ind w:firstLine="0"/>
      </w:pPr>
      <w:r>
        <w:t>STRUCT Course</w:t>
      </w:r>
    </w:p>
    <w:p w14:paraId="16EA1DD6" w14:textId="77777777" w:rsidR="004766B7" w:rsidRDefault="004766B7" w:rsidP="004766B7">
      <w:pPr>
        <w:ind w:firstLine="0"/>
      </w:pPr>
      <w:r>
        <w:tab/>
        <w:t xml:space="preserve">STRING </w:t>
      </w:r>
      <w:proofErr w:type="spellStart"/>
      <w:r>
        <w:t>courseNumber</w:t>
      </w:r>
      <w:proofErr w:type="spellEnd"/>
    </w:p>
    <w:p w14:paraId="2E875F27" w14:textId="77777777" w:rsidR="004766B7" w:rsidRDefault="004766B7" w:rsidP="004766B7">
      <w:pPr>
        <w:ind w:firstLine="0"/>
      </w:pPr>
      <w:r>
        <w:tab/>
        <w:t xml:space="preserve">STRING </w:t>
      </w:r>
      <w:proofErr w:type="spellStart"/>
      <w:r>
        <w:t>courseTitle</w:t>
      </w:r>
      <w:proofErr w:type="spellEnd"/>
    </w:p>
    <w:p w14:paraId="1A5A2ECA" w14:textId="77777777" w:rsidR="004766B7" w:rsidRDefault="004766B7" w:rsidP="004766B7">
      <w:pPr>
        <w:ind w:firstLine="0"/>
      </w:pPr>
      <w:r>
        <w:tab/>
        <w:t>LIST prerequisites</w:t>
      </w:r>
    </w:p>
    <w:p w14:paraId="10C1CA23" w14:textId="77777777" w:rsidR="004766B7" w:rsidRDefault="004766B7" w:rsidP="004766B7">
      <w:pPr>
        <w:ind w:firstLine="0"/>
      </w:pPr>
      <w:r>
        <w:t>END STRUCT</w:t>
      </w:r>
    </w:p>
    <w:p w14:paraId="75745084" w14:textId="77777777" w:rsidR="004766B7" w:rsidRDefault="004766B7" w:rsidP="004766B7">
      <w:pPr>
        <w:pStyle w:val="Heading2"/>
      </w:pPr>
      <w:r>
        <w:t>Define the Tree Node Structure</w:t>
      </w:r>
    </w:p>
    <w:p w14:paraId="0A41D3D0" w14:textId="77777777" w:rsidR="004766B7" w:rsidRDefault="004766B7" w:rsidP="004766B7">
      <w:pPr>
        <w:ind w:firstLine="0"/>
      </w:pPr>
      <w:r>
        <w:t>STRUCT Node</w:t>
      </w:r>
    </w:p>
    <w:p w14:paraId="1A678FC8" w14:textId="77777777" w:rsidR="004766B7" w:rsidRDefault="004766B7" w:rsidP="004766B7">
      <w:pPr>
        <w:ind w:firstLine="0"/>
      </w:pPr>
      <w:r>
        <w:tab/>
        <w:t xml:space="preserve">Course </w:t>
      </w:r>
      <w:proofErr w:type="spellStart"/>
      <w:r>
        <w:t>course</w:t>
      </w:r>
      <w:proofErr w:type="spellEnd"/>
    </w:p>
    <w:p w14:paraId="1203AE7F" w14:textId="77777777" w:rsidR="004766B7" w:rsidRDefault="004766B7" w:rsidP="004766B7">
      <w:pPr>
        <w:ind w:firstLine="0"/>
      </w:pPr>
      <w:r>
        <w:tab/>
        <w:t>Node left</w:t>
      </w:r>
    </w:p>
    <w:p w14:paraId="3249F283" w14:textId="77777777" w:rsidR="004766B7" w:rsidRDefault="004766B7" w:rsidP="004766B7">
      <w:pPr>
        <w:ind w:firstLine="0"/>
      </w:pPr>
      <w:r>
        <w:tab/>
        <w:t>Node right</w:t>
      </w:r>
    </w:p>
    <w:p w14:paraId="59E96427" w14:textId="77777777" w:rsidR="004766B7" w:rsidRDefault="004766B7" w:rsidP="004766B7">
      <w:pPr>
        <w:ind w:firstLine="0"/>
      </w:pPr>
      <w:r>
        <w:t>END STRUCT</w:t>
      </w:r>
    </w:p>
    <w:p w14:paraId="69B420D4" w14:textId="77777777" w:rsidR="004766B7" w:rsidRDefault="004766B7" w:rsidP="004766B7">
      <w:pPr>
        <w:pStyle w:val="Heading2"/>
      </w:pPr>
      <w:r>
        <w:t>Open, Read, and Validate the Course File</w:t>
      </w:r>
    </w:p>
    <w:p w14:paraId="3E5C5E1A" w14:textId="77777777" w:rsidR="004766B7" w:rsidRDefault="004766B7" w:rsidP="004766B7">
      <w:pPr>
        <w:ind w:firstLine="0"/>
      </w:pPr>
      <w:r>
        <w:t xml:space="preserve">FUNCTION </w:t>
      </w:r>
      <w:proofErr w:type="spellStart"/>
      <w:r>
        <w:t>loadCoursesIntoTree</w:t>
      </w:r>
      <w:proofErr w:type="spellEnd"/>
      <w:r>
        <w:t>(filename)</w:t>
      </w:r>
    </w:p>
    <w:p w14:paraId="7892D34C" w14:textId="77777777" w:rsidR="004766B7" w:rsidRDefault="004766B7" w:rsidP="004766B7">
      <w:pPr>
        <w:ind w:firstLine="0"/>
      </w:pPr>
      <w:r>
        <w:tab/>
        <w:t xml:space="preserve">CREATE empty list called </w:t>
      </w:r>
      <w:proofErr w:type="spellStart"/>
      <w:r>
        <w:t>fileRecords</w:t>
      </w:r>
      <w:proofErr w:type="spellEnd"/>
    </w:p>
    <w:p w14:paraId="33C1123B" w14:textId="77777777" w:rsidR="004766B7" w:rsidRDefault="004766B7" w:rsidP="004766B7">
      <w:pPr>
        <w:ind w:firstLine="0"/>
      </w:pPr>
      <w:r>
        <w:tab/>
        <w:t xml:space="preserve">CREATE empty set called </w:t>
      </w:r>
      <w:proofErr w:type="spellStart"/>
      <w:r>
        <w:t>courseNumber</w:t>
      </w:r>
      <w:proofErr w:type="spellEnd"/>
    </w:p>
    <w:p w14:paraId="10E53296" w14:textId="77777777" w:rsidR="004766B7" w:rsidRDefault="004766B7" w:rsidP="004766B7">
      <w:pPr>
        <w:ind w:firstLine="0"/>
      </w:pPr>
      <w:r>
        <w:tab/>
        <w:t>CREATE empty binary search tree called courses</w:t>
      </w:r>
    </w:p>
    <w:p w14:paraId="43D24D1A" w14:textId="77777777" w:rsidR="004766B7" w:rsidRDefault="004766B7" w:rsidP="004766B7">
      <w:pPr>
        <w:ind w:firstLine="0"/>
      </w:pPr>
    </w:p>
    <w:p w14:paraId="75E4C984" w14:textId="77777777" w:rsidR="004766B7" w:rsidRDefault="004766B7" w:rsidP="004766B7">
      <w:pPr>
        <w:ind w:firstLine="0"/>
      </w:pPr>
      <w:r>
        <w:tab/>
        <w:t>OPEN filename</w:t>
      </w:r>
    </w:p>
    <w:p w14:paraId="6513BC72" w14:textId="77777777" w:rsidR="004766B7" w:rsidRDefault="004766B7" w:rsidP="004766B7">
      <w:pPr>
        <w:ind w:firstLine="0"/>
      </w:pPr>
      <w:r>
        <w:tab/>
        <w:t>IF file doesn’t open</w:t>
      </w:r>
    </w:p>
    <w:p w14:paraId="4131460B" w14:textId="77777777" w:rsidR="004766B7" w:rsidRDefault="004766B7" w:rsidP="004766B7">
      <w:pPr>
        <w:ind w:firstLine="0"/>
      </w:pPr>
      <w:r>
        <w:tab/>
      </w:r>
      <w:r>
        <w:tab/>
        <w:t>PRINT “Error: File could not be opened.”</w:t>
      </w:r>
    </w:p>
    <w:p w14:paraId="1A58EBAA" w14:textId="77777777" w:rsidR="004766B7" w:rsidRDefault="004766B7" w:rsidP="004766B7">
      <w:pPr>
        <w:ind w:firstLine="0"/>
      </w:pPr>
      <w:r>
        <w:tab/>
      </w:r>
      <w:r>
        <w:tab/>
        <w:t>RETURN</w:t>
      </w:r>
    </w:p>
    <w:p w14:paraId="6055A02A" w14:textId="77777777" w:rsidR="004766B7" w:rsidRDefault="004766B7" w:rsidP="004766B7">
      <w:pPr>
        <w:ind w:firstLine="0"/>
      </w:pPr>
      <w:r>
        <w:tab/>
        <w:t>END IF</w:t>
      </w:r>
    </w:p>
    <w:p w14:paraId="4FEE4911" w14:textId="77777777" w:rsidR="004766B7" w:rsidRDefault="004766B7" w:rsidP="004766B7">
      <w:pPr>
        <w:ind w:firstLine="0"/>
      </w:pPr>
    </w:p>
    <w:p w14:paraId="0375FAE7" w14:textId="77777777" w:rsidR="004766B7" w:rsidRDefault="004766B7" w:rsidP="004766B7">
      <w:pPr>
        <w:ind w:firstLine="0"/>
      </w:pPr>
      <w:r>
        <w:tab/>
        <w:t>WHILE file has another line</w:t>
      </w:r>
    </w:p>
    <w:p w14:paraId="60272EB5" w14:textId="77777777" w:rsidR="004766B7" w:rsidRDefault="004766B7" w:rsidP="004766B7">
      <w:pPr>
        <w:ind w:firstLine="0"/>
      </w:pPr>
      <w:r>
        <w:tab/>
      </w:r>
      <w:r>
        <w:tab/>
        <w:t>READ next line</w:t>
      </w:r>
    </w:p>
    <w:p w14:paraId="5A37B7D5" w14:textId="77777777" w:rsidR="004766B7" w:rsidRDefault="004766B7" w:rsidP="004766B7">
      <w:pPr>
        <w:ind w:firstLine="0"/>
      </w:pPr>
      <w:r>
        <w:tab/>
      </w:r>
      <w:r>
        <w:tab/>
        <w:t>SPLIT line at each comma into tokens</w:t>
      </w:r>
    </w:p>
    <w:p w14:paraId="26945DAB" w14:textId="77777777" w:rsidR="004766B7" w:rsidRDefault="004766B7" w:rsidP="004766B7">
      <w:pPr>
        <w:ind w:firstLine="0"/>
      </w:pPr>
      <w:r>
        <w:tab/>
      </w:r>
      <w:r>
        <w:tab/>
        <w:t>REMOVE extra spaces from each token</w:t>
      </w:r>
    </w:p>
    <w:p w14:paraId="24DA2331" w14:textId="77777777" w:rsidR="004766B7" w:rsidRDefault="004766B7" w:rsidP="004766B7">
      <w:pPr>
        <w:ind w:firstLine="0"/>
      </w:pPr>
    </w:p>
    <w:p w14:paraId="5F84DFDF" w14:textId="77777777" w:rsidR="004766B7" w:rsidRDefault="004766B7" w:rsidP="004766B7">
      <w:pPr>
        <w:ind w:firstLine="0"/>
      </w:pPr>
      <w:r>
        <w:tab/>
      </w:r>
      <w:r>
        <w:tab/>
        <w:t>IF number of tokens is less than 2</w:t>
      </w:r>
    </w:p>
    <w:p w14:paraId="078D5C63" w14:textId="77777777" w:rsidR="004766B7" w:rsidRDefault="004766B7" w:rsidP="004766B7">
      <w:pPr>
        <w:ind w:firstLine="0"/>
      </w:pPr>
      <w:r>
        <w:tab/>
      </w:r>
      <w:r>
        <w:tab/>
      </w:r>
      <w:r>
        <w:tab/>
        <w:t>PRINT “Error: Each line must contain a course number and title.</w:t>
      </w:r>
    </w:p>
    <w:p w14:paraId="551DE46E" w14:textId="77777777" w:rsidR="004766B7" w:rsidRDefault="004766B7" w:rsidP="004766B7">
      <w:pPr>
        <w:ind w:firstLine="0"/>
      </w:pPr>
      <w:r>
        <w:tab/>
      </w:r>
      <w:r>
        <w:tab/>
      </w:r>
      <w:r>
        <w:tab/>
        <w:t>CLOSE file</w:t>
      </w:r>
    </w:p>
    <w:p w14:paraId="76D13F14" w14:textId="77777777" w:rsidR="004766B7" w:rsidRDefault="004766B7" w:rsidP="004766B7">
      <w:pPr>
        <w:ind w:firstLine="0"/>
      </w:pPr>
      <w:r>
        <w:tab/>
      </w:r>
      <w:r>
        <w:tab/>
      </w:r>
      <w:r>
        <w:tab/>
        <w:t>RETURN</w:t>
      </w:r>
    </w:p>
    <w:p w14:paraId="546DCA6A" w14:textId="77777777" w:rsidR="004766B7" w:rsidRDefault="004766B7" w:rsidP="004766B7">
      <w:pPr>
        <w:ind w:firstLine="0"/>
      </w:pPr>
      <w:r>
        <w:tab/>
      </w:r>
      <w:r>
        <w:tab/>
        <w:t>END IF</w:t>
      </w:r>
    </w:p>
    <w:p w14:paraId="12FB30EF" w14:textId="77777777" w:rsidR="004766B7" w:rsidRDefault="004766B7" w:rsidP="004766B7">
      <w:pPr>
        <w:ind w:firstLine="0"/>
      </w:pPr>
    </w:p>
    <w:p w14:paraId="4990EDEE" w14:textId="77777777" w:rsidR="004766B7" w:rsidRDefault="004766B7" w:rsidP="004766B7">
      <w:pPr>
        <w:ind w:firstLine="0"/>
      </w:pPr>
      <w:r>
        <w:tab/>
      </w:r>
      <w:r>
        <w:tab/>
        <w:t>IF first token is empty or second token is empty</w:t>
      </w:r>
    </w:p>
    <w:p w14:paraId="5804AAA3" w14:textId="77777777" w:rsidR="004766B7" w:rsidRDefault="004766B7" w:rsidP="004766B7">
      <w:pPr>
        <w:ind w:firstLine="0"/>
      </w:pPr>
      <w:r>
        <w:tab/>
      </w:r>
      <w:r>
        <w:tab/>
      </w:r>
      <w:r>
        <w:tab/>
        <w:t>PRINT “Error: Course number and title cannot be empty.”</w:t>
      </w:r>
    </w:p>
    <w:p w14:paraId="46130DA0" w14:textId="77777777" w:rsidR="004766B7" w:rsidRDefault="004766B7" w:rsidP="004766B7">
      <w:pPr>
        <w:ind w:firstLine="0"/>
      </w:pPr>
      <w:r>
        <w:tab/>
      </w:r>
      <w:r>
        <w:tab/>
      </w:r>
      <w:r>
        <w:tab/>
        <w:t>CLOSE file</w:t>
      </w:r>
    </w:p>
    <w:p w14:paraId="63FE87DE" w14:textId="77777777" w:rsidR="004766B7" w:rsidRDefault="004766B7" w:rsidP="004766B7">
      <w:pPr>
        <w:ind w:firstLine="0"/>
      </w:pPr>
      <w:r>
        <w:tab/>
      </w:r>
      <w:r>
        <w:tab/>
      </w:r>
      <w:r>
        <w:tab/>
        <w:t>RETURN</w:t>
      </w:r>
    </w:p>
    <w:p w14:paraId="36AF3A33" w14:textId="77777777" w:rsidR="004766B7" w:rsidRDefault="004766B7" w:rsidP="004766B7">
      <w:pPr>
        <w:ind w:firstLine="0"/>
      </w:pPr>
      <w:r>
        <w:tab/>
      </w:r>
      <w:r>
        <w:tab/>
        <w:t>END IF</w:t>
      </w:r>
    </w:p>
    <w:p w14:paraId="7B58753D" w14:textId="77777777" w:rsidR="004766B7" w:rsidRDefault="004766B7" w:rsidP="004766B7">
      <w:pPr>
        <w:ind w:firstLine="0"/>
      </w:pPr>
    </w:p>
    <w:p w14:paraId="0B96A6A4" w14:textId="77777777" w:rsidR="004766B7" w:rsidRDefault="004766B7" w:rsidP="004766B7">
      <w:pPr>
        <w:ind w:firstLine="0"/>
      </w:pPr>
      <w:r>
        <w:tab/>
      </w:r>
      <w:r>
        <w:tab/>
        <w:t xml:space="preserve">ADD </w:t>
      </w:r>
      <w:proofErr w:type="gramStart"/>
      <w:r>
        <w:t>tokens to</w:t>
      </w:r>
      <w:proofErr w:type="gramEnd"/>
      <w:r>
        <w:t xml:space="preserve"> </w:t>
      </w:r>
      <w:proofErr w:type="spellStart"/>
      <w:r>
        <w:t>fileRecords</w:t>
      </w:r>
      <w:proofErr w:type="spellEnd"/>
    </w:p>
    <w:p w14:paraId="2D839043" w14:textId="77777777" w:rsidR="004766B7" w:rsidRDefault="004766B7" w:rsidP="004766B7">
      <w:pPr>
        <w:ind w:firstLine="0"/>
      </w:pPr>
      <w:r>
        <w:tab/>
      </w:r>
      <w:r>
        <w:tab/>
        <w:t xml:space="preserve">ADD first token to </w:t>
      </w:r>
      <w:proofErr w:type="spellStart"/>
      <w:r>
        <w:t>courseNumbers</w:t>
      </w:r>
      <w:proofErr w:type="spellEnd"/>
    </w:p>
    <w:p w14:paraId="2B421409" w14:textId="77777777" w:rsidR="004766B7" w:rsidRDefault="004766B7" w:rsidP="004766B7">
      <w:pPr>
        <w:ind w:firstLine="0"/>
      </w:pPr>
      <w:r>
        <w:tab/>
        <w:t>END WHILE</w:t>
      </w:r>
    </w:p>
    <w:p w14:paraId="210771DE" w14:textId="77777777" w:rsidR="004766B7" w:rsidRDefault="004766B7" w:rsidP="004766B7">
      <w:pPr>
        <w:ind w:firstLine="0"/>
      </w:pPr>
      <w:r>
        <w:tab/>
        <w:t>CLOSE file</w:t>
      </w:r>
    </w:p>
    <w:p w14:paraId="35A807E6" w14:textId="77777777" w:rsidR="004766B7" w:rsidRDefault="004766B7" w:rsidP="004766B7">
      <w:pPr>
        <w:pStyle w:val="Heading2"/>
      </w:pPr>
      <w:r>
        <w:t>Create Course Objects and Store Them in the Tree</w:t>
      </w:r>
    </w:p>
    <w:p w14:paraId="0A43C984" w14:textId="77777777" w:rsidR="004766B7" w:rsidRDefault="004766B7" w:rsidP="004766B7">
      <w:r>
        <w:t xml:space="preserve">FOR each record in </w:t>
      </w:r>
      <w:proofErr w:type="spellStart"/>
      <w:r>
        <w:t>fileRecords</w:t>
      </w:r>
      <w:proofErr w:type="spellEnd"/>
    </w:p>
    <w:p w14:paraId="659680F4" w14:textId="77777777" w:rsidR="004766B7" w:rsidRDefault="004766B7" w:rsidP="004766B7">
      <w:r>
        <w:lastRenderedPageBreak/>
        <w:tab/>
        <w:t>CREATE new Course object</w:t>
      </w:r>
    </w:p>
    <w:p w14:paraId="59DDECBA" w14:textId="77777777" w:rsidR="004766B7" w:rsidRDefault="004766B7" w:rsidP="004766B7">
      <w:r>
        <w:tab/>
        <w:t xml:space="preserve">SET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equal to first token</w:t>
      </w:r>
    </w:p>
    <w:p w14:paraId="31CF7E7A" w14:textId="77777777" w:rsidR="004766B7" w:rsidRDefault="004766B7" w:rsidP="004766B7">
      <w:r>
        <w:tab/>
        <w:t xml:space="preserve">SET </w:t>
      </w:r>
      <w:proofErr w:type="spellStart"/>
      <w:proofErr w:type="gramStart"/>
      <w:r>
        <w:t>course.courseTitle</w:t>
      </w:r>
      <w:proofErr w:type="spellEnd"/>
      <w:proofErr w:type="gramEnd"/>
      <w:r>
        <w:t xml:space="preserve"> equal to second token</w:t>
      </w:r>
    </w:p>
    <w:p w14:paraId="0033DF2C" w14:textId="77777777" w:rsidR="004766B7" w:rsidRDefault="004766B7" w:rsidP="004766B7"/>
    <w:p w14:paraId="61054E15" w14:textId="77777777" w:rsidR="004766B7" w:rsidRDefault="004766B7" w:rsidP="004766B7">
      <w:r>
        <w:tab/>
        <w:t>FOR each token after the second token</w:t>
      </w:r>
    </w:p>
    <w:p w14:paraId="23917730" w14:textId="77777777" w:rsidR="004766B7" w:rsidRDefault="004766B7" w:rsidP="004766B7">
      <w:r>
        <w:tab/>
      </w:r>
      <w:r>
        <w:tab/>
        <w:t xml:space="preserve">ADD token to </w:t>
      </w:r>
      <w:proofErr w:type="spellStart"/>
      <w:proofErr w:type="gramStart"/>
      <w:r>
        <w:t>course.prerequisites</w:t>
      </w:r>
      <w:proofErr w:type="spellEnd"/>
      <w:proofErr w:type="gramEnd"/>
    </w:p>
    <w:p w14:paraId="1E964275" w14:textId="77777777" w:rsidR="004766B7" w:rsidRDefault="004766B7" w:rsidP="004766B7">
      <w:r>
        <w:tab/>
        <w:t>END FOR</w:t>
      </w:r>
    </w:p>
    <w:p w14:paraId="05804A10" w14:textId="77777777" w:rsidR="004766B7" w:rsidRDefault="004766B7" w:rsidP="004766B7"/>
    <w:p w14:paraId="25A60D33" w14:textId="77777777" w:rsidR="004766B7" w:rsidRDefault="004766B7" w:rsidP="004766B7">
      <w:r>
        <w:tab/>
        <w:t>INSERT course into courses</w:t>
      </w:r>
    </w:p>
    <w:p w14:paraId="6E5518A5" w14:textId="77777777" w:rsidR="004766B7" w:rsidRDefault="004766B7" w:rsidP="004766B7">
      <w:r>
        <w:t>END FOR</w:t>
      </w:r>
    </w:p>
    <w:p w14:paraId="519F57D8" w14:textId="77777777" w:rsidR="004766B7" w:rsidRDefault="004766B7" w:rsidP="004766B7">
      <w:r>
        <w:t>PRINT “Courses loaded successfully.”</w:t>
      </w:r>
    </w:p>
    <w:p w14:paraId="68F9D481" w14:textId="77777777" w:rsidR="004766B7" w:rsidRDefault="004766B7" w:rsidP="004766B7">
      <w:pPr>
        <w:ind w:firstLine="0"/>
      </w:pPr>
      <w:r>
        <w:t>END FUNCTION</w:t>
      </w:r>
    </w:p>
    <w:p w14:paraId="535A4D4D" w14:textId="77777777" w:rsidR="004766B7" w:rsidRDefault="004766B7" w:rsidP="004766B7">
      <w:pPr>
        <w:pStyle w:val="Heading2"/>
      </w:pPr>
      <w:r>
        <w:t>Insert a Course into the Binary Search Tree</w:t>
      </w:r>
    </w:p>
    <w:p w14:paraId="4A546727" w14:textId="77777777" w:rsidR="004766B7" w:rsidRDefault="004766B7" w:rsidP="004766B7">
      <w:pPr>
        <w:ind w:firstLine="0"/>
      </w:pPr>
      <w:r>
        <w:t xml:space="preserve">FUNCTION </w:t>
      </w:r>
      <w:proofErr w:type="spellStart"/>
      <w:proofErr w:type="gramStart"/>
      <w:r>
        <w:t>insertCourse</w:t>
      </w:r>
      <w:proofErr w:type="spellEnd"/>
      <w:r>
        <w:t>(</w:t>
      </w:r>
      <w:proofErr w:type="gramEnd"/>
      <w:r>
        <w:t>node, course)</w:t>
      </w:r>
    </w:p>
    <w:p w14:paraId="23061764" w14:textId="77777777" w:rsidR="004766B7" w:rsidRDefault="004766B7" w:rsidP="004766B7">
      <w:pPr>
        <w:ind w:firstLine="0"/>
      </w:pPr>
      <w:r>
        <w:tab/>
        <w:t>IF node is null</w:t>
      </w:r>
    </w:p>
    <w:p w14:paraId="3BBC1119" w14:textId="77777777" w:rsidR="004766B7" w:rsidRDefault="004766B7" w:rsidP="004766B7">
      <w:pPr>
        <w:ind w:firstLine="0"/>
      </w:pPr>
      <w:r>
        <w:tab/>
      </w:r>
      <w:r>
        <w:tab/>
        <w:t>CREATE new node containing course</w:t>
      </w:r>
    </w:p>
    <w:p w14:paraId="38E8C7A5" w14:textId="77777777" w:rsidR="004766B7" w:rsidRDefault="004766B7" w:rsidP="004766B7">
      <w:pPr>
        <w:ind w:firstLine="0"/>
      </w:pPr>
      <w:r>
        <w:tab/>
      </w:r>
      <w:r>
        <w:tab/>
        <w:t>RETURN new node</w:t>
      </w:r>
    </w:p>
    <w:p w14:paraId="553FDD6E" w14:textId="77777777" w:rsidR="004766B7" w:rsidRDefault="004766B7" w:rsidP="004766B7">
      <w:pPr>
        <w:ind w:firstLine="0"/>
      </w:pPr>
      <w:r>
        <w:tab/>
        <w:t>END IF</w:t>
      </w:r>
    </w:p>
    <w:p w14:paraId="0E1EB2A9" w14:textId="77777777" w:rsidR="004766B7" w:rsidRDefault="004766B7" w:rsidP="004766B7">
      <w:pPr>
        <w:ind w:firstLine="0"/>
      </w:pPr>
    </w:p>
    <w:p w14:paraId="4AB8ADDF" w14:textId="77777777" w:rsidR="004766B7" w:rsidRDefault="004766B7" w:rsidP="004766B7">
      <w:pPr>
        <w:ind w:firstLine="0"/>
      </w:pPr>
      <w:r>
        <w:tab/>
        <w:t xml:space="preserve">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is less than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29F331DC" w14:textId="77777777" w:rsidR="004766B7" w:rsidRDefault="004766B7" w:rsidP="004766B7">
      <w:pPr>
        <w:ind w:firstLine="0"/>
      </w:pPr>
      <w:r>
        <w:tab/>
      </w:r>
      <w:r>
        <w:tab/>
        <w:t xml:space="preserve">SET </w:t>
      </w:r>
      <w:proofErr w:type="spellStart"/>
      <w:proofErr w:type="gramStart"/>
      <w:r>
        <w:t>node.left</w:t>
      </w:r>
      <w:proofErr w:type="spellEnd"/>
      <w:proofErr w:type="gramEnd"/>
      <w:r>
        <w:t xml:space="preserve"> equal to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course)</w:t>
      </w:r>
    </w:p>
    <w:p w14:paraId="71CC8356" w14:textId="77777777" w:rsidR="004766B7" w:rsidRDefault="004766B7" w:rsidP="004766B7">
      <w:pPr>
        <w:ind w:firstLine="0"/>
      </w:pPr>
      <w:r>
        <w:tab/>
        <w:t>ELSE</w:t>
      </w:r>
    </w:p>
    <w:p w14:paraId="4DD75FD8" w14:textId="77777777" w:rsidR="004766B7" w:rsidRDefault="004766B7" w:rsidP="004766B7">
      <w:pPr>
        <w:ind w:firstLine="0"/>
      </w:pPr>
      <w:r>
        <w:tab/>
      </w:r>
      <w:r>
        <w:tab/>
        <w:t xml:space="preserve">SET </w:t>
      </w:r>
      <w:proofErr w:type="spellStart"/>
      <w:proofErr w:type="gramStart"/>
      <w:r>
        <w:t>node.right</w:t>
      </w:r>
      <w:proofErr w:type="spellEnd"/>
      <w:proofErr w:type="gramEnd"/>
      <w:r>
        <w:t xml:space="preserve"> equal to </w:t>
      </w:r>
      <w:proofErr w:type="spellStart"/>
      <w:proofErr w:type="gramStart"/>
      <w:r>
        <w:t>insertCourse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course)</w:t>
      </w:r>
    </w:p>
    <w:p w14:paraId="5A84C6FF" w14:textId="77777777" w:rsidR="004766B7" w:rsidRDefault="004766B7" w:rsidP="004766B7">
      <w:pPr>
        <w:ind w:firstLine="0"/>
      </w:pPr>
      <w:r>
        <w:tab/>
        <w:t>END IF</w:t>
      </w:r>
    </w:p>
    <w:p w14:paraId="32D30333" w14:textId="77777777" w:rsidR="004766B7" w:rsidRDefault="004766B7" w:rsidP="004766B7">
      <w:pPr>
        <w:ind w:firstLine="0"/>
      </w:pPr>
      <w:r>
        <w:lastRenderedPageBreak/>
        <w:tab/>
        <w:t>RETURN node</w:t>
      </w:r>
    </w:p>
    <w:p w14:paraId="642E77D8" w14:textId="77777777" w:rsidR="004766B7" w:rsidRDefault="004766B7" w:rsidP="004766B7">
      <w:pPr>
        <w:ind w:firstLine="0"/>
      </w:pPr>
      <w:r>
        <w:t>END FUNCTION</w:t>
      </w:r>
    </w:p>
    <w:p w14:paraId="65B87BC6" w14:textId="77777777" w:rsidR="004766B7" w:rsidRDefault="004766B7" w:rsidP="004766B7">
      <w:pPr>
        <w:pStyle w:val="Heading2"/>
      </w:pPr>
      <w:r>
        <w:t>Search and Print Course Information</w:t>
      </w:r>
    </w:p>
    <w:p w14:paraId="717140C1" w14:textId="77777777" w:rsidR="004766B7" w:rsidRDefault="004766B7" w:rsidP="004766B7">
      <w:pPr>
        <w:ind w:firstLine="0"/>
      </w:pPr>
      <w:r>
        <w:t xml:space="preserve">void </w:t>
      </w:r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 xml:space="preserve">Tree&lt;Course&gt; courses, String </w:t>
      </w:r>
      <w:proofErr w:type="spellStart"/>
      <w:proofErr w:type="gramStart"/>
      <w:r>
        <w:t>courseNumber</w:t>
      </w:r>
      <w:proofErr w:type="spellEnd"/>
      <w:r>
        <w:t>) {</w:t>
      </w:r>
      <w:proofErr w:type="gramEnd"/>
    </w:p>
    <w:p w14:paraId="20CE268C" w14:textId="77777777" w:rsidR="004766B7" w:rsidRDefault="004766B7" w:rsidP="004766B7">
      <w:pPr>
        <w:ind w:firstLine="0"/>
      </w:pPr>
      <w:r>
        <w:tab/>
        <w:t>SET current node equal to root</w:t>
      </w:r>
    </w:p>
    <w:p w14:paraId="1FA99B35" w14:textId="77777777" w:rsidR="004766B7" w:rsidRDefault="004766B7" w:rsidP="004766B7">
      <w:pPr>
        <w:ind w:firstLine="0"/>
      </w:pPr>
      <w:r>
        <w:tab/>
        <w:t>WHILE current node is not null</w:t>
      </w:r>
    </w:p>
    <w:p w14:paraId="48B40BA2" w14:textId="77777777" w:rsidR="004766B7" w:rsidRDefault="004766B7" w:rsidP="004766B7">
      <w:pPr>
        <w:ind w:firstLine="0"/>
      </w:pPr>
      <w:r>
        <w:tab/>
      </w:r>
      <w:r>
        <w:tab/>
        <w:t xml:space="preserve">IF </w:t>
      </w:r>
      <w:proofErr w:type="spellStart"/>
      <w:r>
        <w:t>courseNumber</w:t>
      </w:r>
      <w:proofErr w:type="spellEnd"/>
      <w:r>
        <w:t xml:space="preserve"> equals current course </w:t>
      </w:r>
      <w:proofErr w:type="spellStart"/>
      <w:r>
        <w:t>courseNumber</w:t>
      </w:r>
      <w:proofErr w:type="spellEnd"/>
    </w:p>
    <w:p w14:paraId="3E2F155A" w14:textId="77777777" w:rsidR="004766B7" w:rsidRDefault="004766B7" w:rsidP="004766B7">
      <w:pPr>
        <w:ind w:firstLine="0"/>
      </w:pPr>
      <w:r>
        <w:tab/>
      </w:r>
      <w:r>
        <w:tab/>
      </w:r>
      <w:r>
        <w:tab/>
        <w:t xml:space="preserve">PRINT current </w:t>
      </w:r>
      <w:proofErr w:type="spellStart"/>
      <w:r>
        <w:t>courseNumber</w:t>
      </w:r>
      <w:proofErr w:type="spellEnd"/>
      <w:r>
        <w:t xml:space="preserve"> + “, </w:t>
      </w:r>
      <w:proofErr w:type="gramStart"/>
      <w:r>
        <w:t>“ +</w:t>
      </w:r>
      <w:proofErr w:type="gramEnd"/>
      <w:r>
        <w:t xml:space="preserve"> current course </w:t>
      </w:r>
      <w:proofErr w:type="spellStart"/>
      <w:r>
        <w:t>courseTitle</w:t>
      </w:r>
      <w:proofErr w:type="spellEnd"/>
    </w:p>
    <w:p w14:paraId="2F52ECD2" w14:textId="77777777" w:rsidR="004766B7" w:rsidRDefault="004766B7" w:rsidP="004766B7">
      <w:pPr>
        <w:ind w:firstLine="0"/>
      </w:pPr>
      <w:r>
        <w:tab/>
      </w:r>
      <w:r>
        <w:tab/>
      </w:r>
      <w:r>
        <w:tab/>
        <w:t>IF current course has no prerequisites</w:t>
      </w:r>
    </w:p>
    <w:p w14:paraId="1B5406F0" w14:textId="77777777" w:rsidR="004766B7" w:rsidRDefault="004766B7" w:rsidP="004766B7">
      <w:pPr>
        <w:ind w:firstLine="0"/>
      </w:pPr>
      <w:r>
        <w:tab/>
      </w:r>
      <w:r>
        <w:tab/>
      </w:r>
      <w:r>
        <w:tab/>
      </w:r>
      <w:r>
        <w:tab/>
        <w:t>PRINT “Prerequisites: None”</w:t>
      </w:r>
    </w:p>
    <w:p w14:paraId="019AE614" w14:textId="77777777" w:rsidR="004766B7" w:rsidRDefault="004766B7" w:rsidP="004766B7">
      <w:pPr>
        <w:ind w:firstLine="0"/>
      </w:pPr>
      <w:r>
        <w:tab/>
      </w:r>
      <w:r>
        <w:tab/>
      </w:r>
      <w:r>
        <w:tab/>
        <w:t>ELSE</w:t>
      </w:r>
    </w:p>
    <w:p w14:paraId="2E794C48" w14:textId="77777777" w:rsidR="004766B7" w:rsidRDefault="004766B7" w:rsidP="004766B7">
      <w:pPr>
        <w:ind w:firstLine="0"/>
      </w:pPr>
      <w:r>
        <w:tab/>
      </w:r>
      <w:r>
        <w:tab/>
      </w:r>
      <w:r>
        <w:tab/>
      </w:r>
      <w:r>
        <w:tab/>
        <w:t>PRINT “Prerequisites: “</w:t>
      </w:r>
    </w:p>
    <w:p w14:paraId="7E7036C7" w14:textId="77777777" w:rsidR="004766B7" w:rsidRDefault="004766B7" w:rsidP="004766B7">
      <w:pPr>
        <w:ind w:firstLine="0"/>
      </w:pPr>
      <w:r>
        <w:tab/>
      </w:r>
      <w:r>
        <w:tab/>
      </w:r>
      <w:r>
        <w:tab/>
      </w:r>
      <w:r>
        <w:tab/>
        <w:t>FOR each prerequisite in current course prerequisites</w:t>
      </w:r>
    </w:p>
    <w:p w14:paraId="31F266B8" w14:textId="77777777" w:rsidR="004766B7" w:rsidRDefault="004766B7" w:rsidP="004766B7">
      <w:pPr>
        <w:ind w:firstLine="0"/>
      </w:pPr>
      <w:r>
        <w:tab/>
      </w:r>
      <w:r>
        <w:tab/>
      </w:r>
      <w:r>
        <w:tab/>
      </w:r>
      <w:r>
        <w:tab/>
      </w:r>
      <w:r>
        <w:tab/>
        <w:t>SEARCH courses for prerequisites</w:t>
      </w:r>
    </w:p>
    <w:p w14:paraId="3B5B6ACC" w14:textId="77777777" w:rsidR="004766B7" w:rsidRDefault="004766B7" w:rsidP="004766B7">
      <w:pPr>
        <w:ind w:firstLine="0"/>
      </w:pPr>
      <w:r>
        <w:tab/>
      </w:r>
      <w:r>
        <w:tab/>
      </w:r>
      <w:r>
        <w:tab/>
      </w:r>
      <w:r>
        <w:tab/>
      </w:r>
      <w:r>
        <w:tab/>
        <w:t>IF prerequisite course is found</w:t>
      </w:r>
    </w:p>
    <w:p w14:paraId="3D1CF8AA" w14:textId="77777777" w:rsidR="004766B7" w:rsidRDefault="004766B7" w:rsidP="004766B7">
      <w:pPr>
        <w:ind w:left="4320" w:firstLine="0"/>
      </w:pPr>
      <w:r>
        <w:t xml:space="preserve">PRINT prerequisite </w:t>
      </w:r>
      <w:proofErr w:type="spellStart"/>
      <w:r>
        <w:t>courseNumber</w:t>
      </w:r>
      <w:proofErr w:type="spellEnd"/>
      <w:r>
        <w:t xml:space="preserve"> + “, </w:t>
      </w:r>
      <w:proofErr w:type="gramStart"/>
      <w:r>
        <w:t>“ +</w:t>
      </w:r>
      <w:proofErr w:type="gramEnd"/>
      <w:r>
        <w:t xml:space="preserve"> prerequisite </w:t>
      </w:r>
      <w:proofErr w:type="spellStart"/>
      <w:r>
        <w:t>courseTitle</w:t>
      </w:r>
      <w:proofErr w:type="spellEnd"/>
    </w:p>
    <w:p w14:paraId="1B7C6275" w14:textId="77777777" w:rsidR="004766B7" w:rsidRDefault="004766B7" w:rsidP="004766B7">
      <w:r>
        <w:tab/>
      </w:r>
      <w:r>
        <w:tab/>
      </w:r>
      <w:r>
        <w:tab/>
      </w:r>
      <w:r>
        <w:tab/>
        <w:t>END IF</w:t>
      </w:r>
    </w:p>
    <w:p w14:paraId="0DD9EE09" w14:textId="77777777" w:rsidR="004766B7" w:rsidRDefault="004766B7" w:rsidP="004766B7">
      <w:r>
        <w:tab/>
      </w:r>
      <w:r>
        <w:tab/>
      </w:r>
      <w:r>
        <w:tab/>
        <w:t>END FOR</w:t>
      </w:r>
    </w:p>
    <w:p w14:paraId="7C8D8657" w14:textId="77777777" w:rsidR="004766B7" w:rsidRDefault="004766B7" w:rsidP="004766B7">
      <w:r>
        <w:tab/>
      </w:r>
      <w:r>
        <w:tab/>
        <w:t>END IF</w:t>
      </w:r>
    </w:p>
    <w:p w14:paraId="5C67A4D9" w14:textId="77777777" w:rsidR="004766B7" w:rsidRDefault="004766B7" w:rsidP="004766B7">
      <w:r>
        <w:tab/>
      </w:r>
      <w:r>
        <w:tab/>
        <w:t>RETURN</w:t>
      </w:r>
    </w:p>
    <w:p w14:paraId="0F2C12BE" w14:textId="77777777" w:rsidR="004766B7" w:rsidRDefault="004766B7" w:rsidP="004766B7">
      <w:r>
        <w:tab/>
        <w:t xml:space="preserve">ELSE IF </w:t>
      </w:r>
      <w:proofErr w:type="spellStart"/>
      <w:r>
        <w:t>courseNumber</w:t>
      </w:r>
      <w:proofErr w:type="spellEnd"/>
      <w:r>
        <w:t xml:space="preserve"> is less than current course </w:t>
      </w:r>
      <w:proofErr w:type="spellStart"/>
      <w:r>
        <w:t>courseNumber</w:t>
      </w:r>
      <w:proofErr w:type="spellEnd"/>
    </w:p>
    <w:p w14:paraId="28D7CACE" w14:textId="77777777" w:rsidR="004766B7" w:rsidRDefault="004766B7" w:rsidP="004766B7">
      <w:r>
        <w:tab/>
      </w:r>
      <w:r>
        <w:tab/>
        <w:t>SET current node equal to current node left</w:t>
      </w:r>
    </w:p>
    <w:p w14:paraId="798C1B1F" w14:textId="77777777" w:rsidR="004766B7" w:rsidRDefault="004766B7" w:rsidP="004766B7">
      <w:r>
        <w:tab/>
        <w:t>ELSE</w:t>
      </w:r>
    </w:p>
    <w:p w14:paraId="0EF96FBF" w14:textId="77777777" w:rsidR="004766B7" w:rsidRDefault="004766B7" w:rsidP="004766B7">
      <w:r>
        <w:lastRenderedPageBreak/>
        <w:tab/>
      </w:r>
      <w:r>
        <w:tab/>
        <w:t>SET current node equal to current node right</w:t>
      </w:r>
    </w:p>
    <w:p w14:paraId="1240B30E" w14:textId="77777777" w:rsidR="004766B7" w:rsidRDefault="004766B7" w:rsidP="004766B7">
      <w:r>
        <w:tab/>
        <w:t>END IF</w:t>
      </w:r>
    </w:p>
    <w:p w14:paraId="5721CA32" w14:textId="77777777" w:rsidR="004766B7" w:rsidRDefault="004766B7" w:rsidP="004766B7">
      <w:r>
        <w:t>END WHILE</w:t>
      </w:r>
    </w:p>
    <w:p w14:paraId="4656BD26" w14:textId="77777777" w:rsidR="004766B7" w:rsidRDefault="004766B7" w:rsidP="004766B7">
      <w:r>
        <w:t>PRINT “Course not found.”</w:t>
      </w:r>
    </w:p>
    <w:p w14:paraId="08A3449B" w14:textId="77777777" w:rsidR="004766B7" w:rsidRDefault="004766B7" w:rsidP="004766B7">
      <w:pPr>
        <w:ind w:firstLine="0"/>
      </w:pPr>
      <w:r>
        <w:t>}</w:t>
      </w:r>
    </w:p>
    <w:p w14:paraId="7A8BB410" w14:textId="77777777" w:rsidR="004766B7" w:rsidRDefault="004766B7" w:rsidP="004766B7">
      <w:pPr>
        <w:pStyle w:val="Heading2"/>
      </w:pPr>
      <w:r>
        <w:t>Print the Course List in Alphanumeric Order</w:t>
      </w:r>
    </w:p>
    <w:p w14:paraId="5C87CE22" w14:textId="77777777" w:rsidR="004766B7" w:rsidRDefault="004766B7" w:rsidP="004766B7">
      <w:pPr>
        <w:ind w:firstLine="0"/>
      </w:pPr>
      <w:r>
        <w:t xml:space="preserve">FUNCTION </w:t>
      </w:r>
      <w:proofErr w:type="spellStart"/>
      <w:r>
        <w:t>printCourseList</w:t>
      </w:r>
      <w:proofErr w:type="spellEnd"/>
      <w:r>
        <w:t>(node)</w:t>
      </w:r>
    </w:p>
    <w:p w14:paraId="60FBE629" w14:textId="77777777" w:rsidR="004766B7" w:rsidRDefault="004766B7" w:rsidP="004766B7">
      <w:pPr>
        <w:ind w:firstLine="0"/>
      </w:pPr>
      <w:r>
        <w:tab/>
        <w:t>IF node is not null</w:t>
      </w:r>
    </w:p>
    <w:p w14:paraId="3AB99DBE" w14:textId="77777777" w:rsidR="004766B7" w:rsidRDefault="004766B7" w:rsidP="004766B7">
      <w:pPr>
        <w:ind w:firstLine="0"/>
      </w:pPr>
      <w:r>
        <w:tab/>
      </w:r>
      <w:r>
        <w:tab/>
        <w:t xml:space="preserve">CALL </w:t>
      </w:r>
      <w:proofErr w:type="spellStart"/>
      <w:r>
        <w:t>printCourseList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DE55C9C" w14:textId="77777777" w:rsidR="004766B7" w:rsidRDefault="004766B7" w:rsidP="004766B7">
      <w:pPr>
        <w:ind w:firstLine="0"/>
      </w:pPr>
      <w:r>
        <w:tab/>
      </w:r>
      <w:r>
        <w:tab/>
        <w:t xml:space="preserve">PRINT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  <w:r>
        <w:t xml:space="preserve"> + “,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node.course</w:t>
      </w:r>
      <w:proofErr w:type="gramEnd"/>
      <w:r>
        <w:t>.courseTitle</w:t>
      </w:r>
      <w:proofErr w:type="spellEnd"/>
    </w:p>
    <w:p w14:paraId="631EBDA9" w14:textId="77777777" w:rsidR="004766B7" w:rsidRDefault="004766B7" w:rsidP="004766B7">
      <w:pPr>
        <w:ind w:firstLine="0"/>
      </w:pPr>
      <w:r>
        <w:tab/>
      </w:r>
      <w:r>
        <w:tab/>
        <w:t xml:space="preserve">CALL </w:t>
      </w:r>
      <w:proofErr w:type="spellStart"/>
      <w:r>
        <w:t>printCourseList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2D5EF94D" w14:textId="77777777" w:rsidR="004766B7" w:rsidRDefault="004766B7" w:rsidP="004766B7">
      <w:pPr>
        <w:ind w:firstLine="0"/>
      </w:pPr>
      <w:r>
        <w:tab/>
        <w:t>END IF</w:t>
      </w:r>
    </w:p>
    <w:p w14:paraId="2F8ED0F2" w14:textId="77777777" w:rsidR="004766B7" w:rsidRDefault="004766B7" w:rsidP="004766B7">
      <w:pPr>
        <w:ind w:firstLine="0"/>
      </w:pPr>
      <w:r>
        <w:t>END FUNCTION</w:t>
      </w:r>
    </w:p>
    <w:p w14:paraId="14F2A2D1" w14:textId="77777777" w:rsidR="004766B7" w:rsidRPr="00BD2952" w:rsidRDefault="004766B7" w:rsidP="004766B7">
      <w:pPr>
        <w:ind w:firstLine="0"/>
      </w:pPr>
    </w:p>
    <w:p w14:paraId="5C354879" w14:textId="77777777" w:rsidR="00690F55" w:rsidRPr="00690F55" w:rsidRDefault="00690F55" w:rsidP="00690F55"/>
    <w:sectPr w:rsidR="00690F55" w:rsidRPr="00690F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4C6F" w14:textId="77777777" w:rsidR="00BB5278" w:rsidRDefault="00BB5278">
      <w:pPr>
        <w:spacing w:line="240" w:lineRule="auto"/>
      </w:pPr>
      <w:r>
        <w:separator/>
      </w:r>
    </w:p>
    <w:p w14:paraId="29182A4C" w14:textId="77777777" w:rsidR="00BB5278" w:rsidRDefault="00BB5278"/>
  </w:endnote>
  <w:endnote w:type="continuationSeparator" w:id="0">
    <w:p w14:paraId="7B7CA163" w14:textId="77777777" w:rsidR="00BB5278" w:rsidRDefault="00BB5278">
      <w:pPr>
        <w:spacing w:line="240" w:lineRule="auto"/>
      </w:pPr>
      <w:r>
        <w:continuationSeparator/>
      </w:r>
    </w:p>
    <w:p w14:paraId="7748557D" w14:textId="77777777" w:rsidR="00BB5278" w:rsidRDefault="00BB52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1238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D15E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D01E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200E" w14:textId="77777777" w:rsidR="00BB5278" w:rsidRDefault="00BB5278">
      <w:pPr>
        <w:spacing w:line="240" w:lineRule="auto"/>
      </w:pPr>
      <w:r>
        <w:separator/>
      </w:r>
    </w:p>
    <w:p w14:paraId="4EBB85E3" w14:textId="77777777" w:rsidR="00BB5278" w:rsidRDefault="00BB5278"/>
  </w:footnote>
  <w:footnote w:type="continuationSeparator" w:id="0">
    <w:p w14:paraId="6E8AE8FA" w14:textId="77777777" w:rsidR="00BB5278" w:rsidRDefault="00BB5278">
      <w:pPr>
        <w:spacing w:line="240" w:lineRule="auto"/>
      </w:pPr>
      <w:r>
        <w:continuationSeparator/>
      </w:r>
    </w:p>
    <w:p w14:paraId="6218BEF2" w14:textId="77777777" w:rsidR="00BB5278" w:rsidRDefault="00BB52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7815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28D7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F3EDB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55"/>
    <w:rsid w:val="00023AFE"/>
    <w:rsid w:val="000A3D9B"/>
    <w:rsid w:val="000D4642"/>
    <w:rsid w:val="000D539D"/>
    <w:rsid w:val="00116273"/>
    <w:rsid w:val="002C79E6"/>
    <w:rsid w:val="002F3AE9"/>
    <w:rsid w:val="003804CC"/>
    <w:rsid w:val="004766B7"/>
    <w:rsid w:val="004B6FBF"/>
    <w:rsid w:val="005C199E"/>
    <w:rsid w:val="00664C1A"/>
    <w:rsid w:val="00690F55"/>
    <w:rsid w:val="0087407D"/>
    <w:rsid w:val="00A417C1"/>
    <w:rsid w:val="00B863FB"/>
    <w:rsid w:val="00B86440"/>
    <w:rsid w:val="00BB2D6F"/>
    <w:rsid w:val="00BB5278"/>
    <w:rsid w:val="00C00F8F"/>
    <w:rsid w:val="00C03068"/>
    <w:rsid w:val="00D620FD"/>
    <w:rsid w:val="00D91044"/>
    <w:rsid w:val="00E33BE1"/>
    <w:rsid w:val="00E67454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9A25E"/>
  <w15:chartTrackingRefBased/>
  <w15:docId w15:val="{113F848A-6A23-44E2-8BAB-4C427406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r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6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Paula Harris</cp:lastModifiedBy>
  <cp:revision>2</cp:revision>
  <dcterms:created xsi:type="dcterms:W3CDTF">2026-08-01T22:58:00Z</dcterms:created>
  <dcterms:modified xsi:type="dcterms:W3CDTF">2026-08-01T23:28:00Z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