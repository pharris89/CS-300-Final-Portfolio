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5D2F" w14:textId="77777777" w:rsidR="002C79E6" w:rsidRDefault="002C79E6" w:rsidP="002C79E6"/>
    <w:p w14:paraId="0B93A347" w14:textId="77777777" w:rsidR="002C79E6" w:rsidRDefault="002C79E6" w:rsidP="002C79E6"/>
    <w:p w14:paraId="39EB8E0B" w14:textId="77777777" w:rsidR="002C79E6" w:rsidRDefault="002C79E6" w:rsidP="002C79E6"/>
    <w:p w14:paraId="1CB51F21" w14:textId="77777777" w:rsidR="002C79E6" w:rsidRDefault="002C79E6" w:rsidP="002C79E6"/>
    <w:p w14:paraId="6B77F460" w14:textId="77777777" w:rsidR="002C79E6" w:rsidRDefault="002C79E6" w:rsidP="002C79E6"/>
    <w:p w14:paraId="73E6FA56" w14:textId="4C797D53" w:rsidR="6A36C4BF" w:rsidRPr="00B863FB" w:rsidRDefault="00963EB0" w:rsidP="00B863FB">
      <w:pPr>
        <w:pStyle w:val="Title"/>
      </w:pPr>
      <w:r w:rsidRPr="00963EB0">
        <w:t>4-2 Assignment: Hash Tables</w:t>
      </w:r>
    </w:p>
    <w:p w14:paraId="7F1EB1FF" w14:textId="13389695" w:rsidR="201D26C8" w:rsidRDefault="201D26C8" w:rsidP="002C79E6">
      <w:pPr>
        <w:pStyle w:val="Subtitle"/>
      </w:pPr>
    </w:p>
    <w:p w14:paraId="579F6E1C" w14:textId="6D2FC594" w:rsidR="00A417C1" w:rsidRDefault="00963EB0" w:rsidP="002C79E6">
      <w:pPr>
        <w:pStyle w:val="Subtitle"/>
      </w:pPr>
      <w:r>
        <w:t>Paula</w:t>
      </w:r>
      <w:r w:rsidR="002C79E6" w:rsidRPr="002C79E6">
        <w:t xml:space="preserve"> </w:t>
      </w:r>
      <w:r>
        <w:t>Harris</w:t>
      </w:r>
    </w:p>
    <w:p w14:paraId="1A50065C" w14:textId="4FA054F4" w:rsidR="002C79E6" w:rsidRDefault="00963EB0" w:rsidP="002C79E6">
      <w:pPr>
        <w:pStyle w:val="Subtitle"/>
      </w:pPr>
      <w:r>
        <w:t>Southern New Hampshire University</w:t>
      </w:r>
    </w:p>
    <w:p w14:paraId="0B10B744" w14:textId="62668A8C" w:rsidR="002C79E6" w:rsidRDefault="00963EB0" w:rsidP="002C79E6">
      <w:pPr>
        <w:pStyle w:val="Subtitle"/>
      </w:pPr>
      <w:r>
        <w:t>CS-300:</w:t>
      </w:r>
      <w:r w:rsidR="002C79E6">
        <w:t xml:space="preserve"> </w:t>
      </w:r>
      <w:r>
        <w:t>Analysis and Design</w:t>
      </w:r>
    </w:p>
    <w:p w14:paraId="1B5355E4" w14:textId="368E5202" w:rsidR="002C79E6" w:rsidRDefault="00963EB0" w:rsidP="002C79E6">
      <w:pPr>
        <w:pStyle w:val="Subtitle"/>
      </w:pPr>
      <w:r>
        <w:t>James Webb</w:t>
      </w:r>
    </w:p>
    <w:p w14:paraId="6712C96B" w14:textId="5040B5E1" w:rsidR="201D26C8" w:rsidRDefault="00963EB0" w:rsidP="002C79E6">
      <w:pPr>
        <w:pStyle w:val="Subtitle"/>
      </w:pPr>
      <w:r>
        <w:t>July 22, 2026</w:t>
      </w:r>
    </w:p>
    <w:p w14:paraId="56C5F38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31D2E5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188338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12C723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125B79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F00E40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0381DD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3DE4196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3F2C2E67" w14:textId="418EB2AA" w:rsidR="67AE9998" w:rsidRDefault="00963EB0" w:rsidP="00963EB0">
      <w:pPr>
        <w:pStyle w:val="SectionTitle"/>
      </w:pPr>
      <w:r w:rsidRPr="00963EB0">
        <w:lastRenderedPageBreak/>
        <w:t>4-2 Assignment: Hash Tables</w:t>
      </w:r>
    </w:p>
    <w:p w14:paraId="4AA19390" w14:textId="5CE0525B" w:rsidR="00963EB0" w:rsidRDefault="00C16ECA" w:rsidP="00963EB0">
      <w:r>
        <w:t xml:space="preserve">The purpose of this program was to load auction bid information from a CSV file and store it in a hash table. I completed the constructor, destructor, </w:t>
      </w:r>
      <w:r w:rsidR="00030497">
        <w:t xml:space="preserve">hash function, insert, print, remove, and search methods. The bid ID was converted into a number and used to calculate the </w:t>
      </w:r>
      <w:r w:rsidR="00A1183A">
        <w:t>bucket where each bid should’ve been stored. When more than one bid was assigned to the same bucket, I used chaining with linked nodes so the additional bids could still be stored and found.</w:t>
      </w:r>
    </w:p>
    <w:p w14:paraId="1D89A18F" w14:textId="153373BF" w:rsidR="00A1183A" w:rsidRDefault="000F7E66" w:rsidP="00963EB0">
      <w:r w:rsidRPr="000F7E66">
        <w:t>One challenge I had was making sure the hash table was initialized before</w:t>
      </w:r>
      <w:r>
        <w:t xml:space="preserve"> the</w:t>
      </w:r>
      <w:r w:rsidRPr="000F7E66">
        <w:t xml:space="preserve"> bids were inserted. At first, the program crashed because the vector had</w:t>
      </w:r>
      <w:r>
        <w:t>n’t</w:t>
      </w:r>
      <w:r w:rsidRPr="000F7E66">
        <w:t xml:space="preserve"> been resized, so there were</w:t>
      </w:r>
      <w:r w:rsidR="00103372">
        <w:t>n’t</w:t>
      </w:r>
      <w:r w:rsidRPr="000F7E66">
        <w:t xml:space="preserve"> </w:t>
      </w:r>
      <w:r w:rsidR="00103372">
        <w:t xml:space="preserve">any </w:t>
      </w:r>
      <w:r w:rsidRPr="000F7E66">
        <w:t xml:space="preserve">buckets available. I </w:t>
      </w:r>
      <w:r w:rsidR="00103372">
        <w:t xml:space="preserve">was able to </w:t>
      </w:r>
      <w:r w:rsidRPr="000F7E66">
        <w:t xml:space="preserve">fix this by resizing the node vector in </w:t>
      </w:r>
      <w:proofErr w:type="gramStart"/>
      <w:r w:rsidRPr="000F7E66">
        <w:t>both</w:t>
      </w:r>
      <w:r w:rsidR="00103372">
        <w:t xml:space="preserve"> of the</w:t>
      </w:r>
      <w:r w:rsidRPr="000F7E66">
        <w:t xml:space="preserve"> constructors</w:t>
      </w:r>
      <w:proofErr w:type="gramEnd"/>
      <w:r w:rsidRPr="000F7E66">
        <w:t>. I also had to carefully handle removing a bid from the first position in a bucket compared with removing one from the collision chain. Testing with the smaller CSV file made it easier to confirm that loading, displaying, searching, and removing bids worked correctly.</w:t>
      </w:r>
    </w:p>
    <w:p w14:paraId="6D6C1D44" w14:textId="1BA83F77" w:rsidR="0048749F" w:rsidRDefault="00E41A76" w:rsidP="00E41A76">
      <w:pPr>
        <w:pStyle w:val="Heading2"/>
      </w:pPr>
      <w:r>
        <w:t>Pseudocode</w:t>
      </w:r>
    </w:p>
    <w:p w14:paraId="2BDB5EB6" w14:textId="77777777" w:rsidR="00E41A76" w:rsidRDefault="00E41A76" w:rsidP="00E41A76">
      <w:r>
        <w:t>START PROGRAM</w:t>
      </w:r>
    </w:p>
    <w:p w14:paraId="19CD3A7F" w14:textId="77777777" w:rsidR="00E41A76" w:rsidRDefault="00E41A76" w:rsidP="00E41A76"/>
    <w:p w14:paraId="7149CD76" w14:textId="77777777" w:rsidR="00E41A76" w:rsidRDefault="00E41A76" w:rsidP="00E41A76">
      <w:r>
        <w:t>CREATE hash table</w:t>
      </w:r>
    </w:p>
    <w:p w14:paraId="375C11F7" w14:textId="77777777" w:rsidR="00E41A76" w:rsidRDefault="00E41A76" w:rsidP="00E41A76"/>
    <w:p w14:paraId="622A125C" w14:textId="77777777" w:rsidR="00E41A76" w:rsidRDefault="00E41A76" w:rsidP="00E41A76">
      <w:r>
        <w:t>DISPLAY menu until user chooses Exit</w:t>
      </w:r>
    </w:p>
    <w:p w14:paraId="030F4744" w14:textId="77777777" w:rsidR="00E41A76" w:rsidRDefault="00E41A76" w:rsidP="00E41A76"/>
    <w:p w14:paraId="7C2DA822" w14:textId="77777777" w:rsidR="00E41A76" w:rsidRDefault="00E41A76" w:rsidP="00E41A76">
      <w:r>
        <w:t>IF user chooses Load Bids</w:t>
      </w:r>
    </w:p>
    <w:p w14:paraId="7E98158A" w14:textId="66D1B51F" w:rsidR="00E41A76" w:rsidRDefault="00E41A76" w:rsidP="004E685D">
      <w:pPr>
        <w:ind w:left="720"/>
      </w:pPr>
      <w:r>
        <w:t>OPEN CSV file</w:t>
      </w:r>
    </w:p>
    <w:p w14:paraId="2B7F4359" w14:textId="72888E79" w:rsidR="00E41A76" w:rsidRDefault="00E41A76" w:rsidP="00E41A76">
      <w:r>
        <w:t xml:space="preserve">    </w:t>
      </w:r>
      <w:r w:rsidR="004E685D">
        <w:tab/>
      </w:r>
      <w:r>
        <w:t>FOR each row in the file</w:t>
      </w:r>
    </w:p>
    <w:p w14:paraId="4C477CAE" w14:textId="42D54194" w:rsidR="00E41A76" w:rsidRDefault="00E41A76" w:rsidP="00E41A76">
      <w:r>
        <w:t xml:space="preserve">        </w:t>
      </w:r>
      <w:r w:rsidR="004E685D">
        <w:tab/>
      </w:r>
      <w:r w:rsidR="004E685D">
        <w:tab/>
      </w:r>
      <w:r>
        <w:t>CREATE bid</w:t>
      </w:r>
    </w:p>
    <w:p w14:paraId="6D8706C2" w14:textId="1212AE78" w:rsidR="00E41A76" w:rsidRDefault="00E41A76" w:rsidP="00E41A76">
      <w:r>
        <w:t xml:space="preserve">        </w:t>
      </w:r>
      <w:r w:rsidR="004E685D">
        <w:tab/>
      </w:r>
      <w:r w:rsidR="004E685D">
        <w:tab/>
      </w:r>
      <w:r>
        <w:t>STORE bid ID, title, fund, and amount</w:t>
      </w:r>
    </w:p>
    <w:p w14:paraId="701B41BA" w14:textId="506C73EB" w:rsidR="00E41A76" w:rsidRDefault="00E41A76" w:rsidP="00E41A76">
      <w:r>
        <w:lastRenderedPageBreak/>
        <w:t xml:space="preserve">        </w:t>
      </w:r>
      <w:r w:rsidR="004E685D">
        <w:tab/>
      </w:r>
      <w:r w:rsidR="004E685D">
        <w:tab/>
      </w:r>
      <w:r>
        <w:t>INSERT bid into hash table</w:t>
      </w:r>
    </w:p>
    <w:p w14:paraId="60B56325" w14:textId="6BA7D4E9" w:rsidR="00E41A76" w:rsidRDefault="00E41A76" w:rsidP="00E41A76">
      <w:r>
        <w:t xml:space="preserve">   </w:t>
      </w:r>
      <w:r w:rsidR="004E685D">
        <w:tab/>
      </w:r>
      <w:r>
        <w:t xml:space="preserve"> END FOR</w:t>
      </w:r>
    </w:p>
    <w:p w14:paraId="29A975E8" w14:textId="77777777" w:rsidR="00E41A76" w:rsidRDefault="00E41A76" w:rsidP="00376770">
      <w:pPr>
        <w:ind w:left="720" w:firstLine="0"/>
      </w:pPr>
      <w:r>
        <w:t>END IF</w:t>
      </w:r>
    </w:p>
    <w:p w14:paraId="651D1B99" w14:textId="77777777" w:rsidR="00E41A76" w:rsidRDefault="00E41A76" w:rsidP="00E41A76"/>
    <w:p w14:paraId="28B8A003" w14:textId="77777777" w:rsidR="00E41A76" w:rsidRDefault="00E41A76" w:rsidP="00E41A76">
      <w:r>
        <w:t>IF user chooses Display All Bids</w:t>
      </w:r>
    </w:p>
    <w:p w14:paraId="4DDF6E5A" w14:textId="154569D9" w:rsidR="00E41A76" w:rsidRDefault="00E41A76" w:rsidP="00376770">
      <w:pPr>
        <w:ind w:left="720"/>
      </w:pPr>
      <w:r>
        <w:t xml:space="preserve">FOR each bucket </w:t>
      </w:r>
      <w:proofErr w:type="gramStart"/>
      <w:r>
        <w:t>in</w:t>
      </w:r>
      <w:proofErr w:type="gramEnd"/>
      <w:r>
        <w:t xml:space="preserve"> the hash table</w:t>
      </w:r>
    </w:p>
    <w:p w14:paraId="0F9955AE" w14:textId="084C757C" w:rsidR="00E41A76" w:rsidRDefault="00E41A76" w:rsidP="00E41A76">
      <w:r>
        <w:t xml:space="preserve">       </w:t>
      </w:r>
      <w:r w:rsidR="00376770">
        <w:tab/>
      </w:r>
      <w:r w:rsidR="00376770">
        <w:tab/>
      </w:r>
      <w:r>
        <w:t>IF bucket contains a bid</w:t>
      </w:r>
    </w:p>
    <w:p w14:paraId="0878A5AB" w14:textId="2ADDBCDB" w:rsidR="00E41A76" w:rsidRDefault="00E41A76" w:rsidP="00E41A76">
      <w:r>
        <w:t xml:space="preserve">            </w:t>
      </w:r>
      <w:r w:rsidR="00376770">
        <w:tab/>
      </w:r>
      <w:r w:rsidR="00376770">
        <w:tab/>
      </w:r>
      <w:r w:rsidR="00376770">
        <w:tab/>
      </w:r>
      <w:r>
        <w:t>DISPLAY the bid</w:t>
      </w:r>
    </w:p>
    <w:p w14:paraId="1778401B" w14:textId="36EEA0F5" w:rsidR="00E41A76" w:rsidRDefault="00E41A76" w:rsidP="00E41A76">
      <w:r>
        <w:t xml:space="preserve">            </w:t>
      </w:r>
      <w:r w:rsidR="00376770">
        <w:tab/>
      </w:r>
      <w:r w:rsidR="00376770">
        <w:tab/>
      </w:r>
      <w:r w:rsidR="00376770">
        <w:tab/>
      </w:r>
      <w:r>
        <w:t>MOVE through any linked collision nodes</w:t>
      </w:r>
    </w:p>
    <w:p w14:paraId="7B3FFB03" w14:textId="60AD2C7F" w:rsidR="00E41A76" w:rsidRDefault="00E41A76" w:rsidP="00E41A76">
      <w:r>
        <w:t xml:space="preserve">            </w:t>
      </w:r>
      <w:r w:rsidR="00376770">
        <w:tab/>
      </w:r>
      <w:r w:rsidR="00376770">
        <w:tab/>
      </w:r>
      <w:r w:rsidR="00376770">
        <w:tab/>
      </w:r>
      <w:r>
        <w:t>DISPLAY each additional bid</w:t>
      </w:r>
    </w:p>
    <w:p w14:paraId="608D8C90" w14:textId="3626C47B" w:rsidR="00E41A76" w:rsidRDefault="00E41A76" w:rsidP="00E41A76">
      <w:r>
        <w:t xml:space="preserve">        </w:t>
      </w:r>
      <w:r w:rsidR="00DB4495">
        <w:tab/>
      </w:r>
      <w:r w:rsidR="00DB4495">
        <w:tab/>
      </w:r>
      <w:r>
        <w:t>END IF</w:t>
      </w:r>
    </w:p>
    <w:p w14:paraId="31564E80" w14:textId="7843BE81" w:rsidR="00E41A76" w:rsidRDefault="00E41A76" w:rsidP="00E41A76">
      <w:r>
        <w:t xml:space="preserve">    </w:t>
      </w:r>
      <w:r w:rsidR="00DB4495">
        <w:tab/>
      </w:r>
      <w:r>
        <w:t>END FOR</w:t>
      </w:r>
    </w:p>
    <w:p w14:paraId="570E4456" w14:textId="77777777" w:rsidR="00E41A76" w:rsidRDefault="00E41A76" w:rsidP="00E41A76">
      <w:r>
        <w:t>END IF</w:t>
      </w:r>
    </w:p>
    <w:p w14:paraId="59608E27" w14:textId="77777777" w:rsidR="00E41A76" w:rsidRDefault="00E41A76" w:rsidP="00E41A76"/>
    <w:p w14:paraId="683A521F" w14:textId="77777777" w:rsidR="00E41A76" w:rsidRDefault="00E41A76" w:rsidP="00E41A76">
      <w:r>
        <w:t>IF user chooses Find Bid</w:t>
      </w:r>
    </w:p>
    <w:p w14:paraId="206D54F1" w14:textId="59F05E5C" w:rsidR="00E41A76" w:rsidRDefault="00E41A76" w:rsidP="00E41A76">
      <w:r>
        <w:t xml:space="preserve">    </w:t>
      </w:r>
      <w:r w:rsidR="00DB4495">
        <w:tab/>
      </w:r>
      <w:r>
        <w:t>CALCULATE hash key from bid ID</w:t>
      </w:r>
    </w:p>
    <w:p w14:paraId="1D6067B0" w14:textId="7560E73B" w:rsidR="00E41A76" w:rsidRDefault="00E41A76" w:rsidP="00E41A76">
      <w:r>
        <w:t xml:space="preserve">    </w:t>
      </w:r>
      <w:r w:rsidR="00DB4495">
        <w:tab/>
      </w:r>
      <w:r>
        <w:t>GO to the matching bucket</w:t>
      </w:r>
    </w:p>
    <w:p w14:paraId="16767F04" w14:textId="2193AD49" w:rsidR="00E41A76" w:rsidRDefault="00E41A76" w:rsidP="00E41A76">
      <w:r>
        <w:t xml:space="preserve">    </w:t>
      </w:r>
      <w:r w:rsidR="00DB4495">
        <w:tab/>
      </w:r>
      <w:r>
        <w:t>SEARCH the bucket and linked collision nodes</w:t>
      </w:r>
    </w:p>
    <w:p w14:paraId="5AF37925" w14:textId="396B7DE5" w:rsidR="00E41A76" w:rsidRDefault="00E41A76" w:rsidP="00E41A76">
      <w:r>
        <w:t xml:space="preserve">    </w:t>
      </w:r>
      <w:r w:rsidR="00DB4495">
        <w:tab/>
      </w:r>
      <w:r>
        <w:t>IF matching bid is found</w:t>
      </w:r>
    </w:p>
    <w:p w14:paraId="497B5F3A" w14:textId="2F0FEAC7" w:rsidR="00E41A76" w:rsidRDefault="00E41A76" w:rsidP="00E41A76">
      <w:r>
        <w:t xml:space="preserve">        </w:t>
      </w:r>
      <w:r w:rsidR="00DB4495">
        <w:tab/>
      </w:r>
      <w:r w:rsidR="00DB4495">
        <w:tab/>
      </w:r>
      <w:r>
        <w:t>RETURN and display bid</w:t>
      </w:r>
    </w:p>
    <w:p w14:paraId="1D01054C" w14:textId="10AEA718" w:rsidR="00E41A76" w:rsidRDefault="00E41A76" w:rsidP="00E41A76">
      <w:r>
        <w:t xml:space="preserve">    </w:t>
      </w:r>
      <w:r w:rsidR="00DB4495">
        <w:tab/>
      </w:r>
      <w:r>
        <w:t>ELSE</w:t>
      </w:r>
    </w:p>
    <w:p w14:paraId="4B34E430" w14:textId="7D0D7DD8" w:rsidR="00E41A76" w:rsidRDefault="00E41A76" w:rsidP="00E41A76">
      <w:r>
        <w:t xml:space="preserve">        </w:t>
      </w:r>
      <w:r w:rsidR="00DB4495">
        <w:tab/>
      </w:r>
      <w:r w:rsidR="00DB4495">
        <w:tab/>
      </w:r>
      <w:r>
        <w:t>DISPLAY bid not found</w:t>
      </w:r>
    </w:p>
    <w:p w14:paraId="4722EC64" w14:textId="09A1BF35" w:rsidR="00E41A76" w:rsidRDefault="00E41A76" w:rsidP="00E41A76">
      <w:r>
        <w:t xml:space="preserve">    </w:t>
      </w:r>
      <w:r w:rsidR="00DB4495">
        <w:tab/>
      </w:r>
      <w:r>
        <w:t>END IF</w:t>
      </w:r>
    </w:p>
    <w:p w14:paraId="21D381D6" w14:textId="77777777" w:rsidR="00E41A76" w:rsidRDefault="00E41A76" w:rsidP="00E41A76">
      <w:r>
        <w:t>END IF</w:t>
      </w:r>
    </w:p>
    <w:p w14:paraId="4A28A97C" w14:textId="77777777" w:rsidR="00E41A76" w:rsidRDefault="00E41A76" w:rsidP="00E41A76"/>
    <w:p w14:paraId="14FAE379" w14:textId="77777777" w:rsidR="00E41A76" w:rsidRDefault="00E41A76" w:rsidP="00E41A76">
      <w:r>
        <w:t>IF user chooses Remove Bid</w:t>
      </w:r>
    </w:p>
    <w:p w14:paraId="77F5623C" w14:textId="1D3111EC" w:rsidR="00E41A76" w:rsidRDefault="00E41A76" w:rsidP="00E41A76">
      <w:r>
        <w:t xml:space="preserve">    </w:t>
      </w:r>
      <w:r w:rsidR="00DB4495">
        <w:tab/>
      </w:r>
      <w:r>
        <w:t>CALCULATE hash key from bid ID</w:t>
      </w:r>
    </w:p>
    <w:p w14:paraId="1BC68A5D" w14:textId="7E895103" w:rsidR="00E41A76" w:rsidRDefault="00E41A76" w:rsidP="00E41A76">
      <w:r>
        <w:t xml:space="preserve">    </w:t>
      </w:r>
      <w:r w:rsidR="00DB4495">
        <w:tab/>
      </w:r>
      <w:r>
        <w:t>SEARCH the bucket and linked collision nodes</w:t>
      </w:r>
    </w:p>
    <w:p w14:paraId="2AB6E149" w14:textId="74F5EED3" w:rsidR="00E41A76" w:rsidRDefault="00E41A76" w:rsidP="00E41A76">
      <w:r>
        <w:t xml:space="preserve">    </w:t>
      </w:r>
      <w:r w:rsidR="00DB4495">
        <w:tab/>
      </w:r>
      <w:r>
        <w:t>IF bid is found in the first bucket position</w:t>
      </w:r>
    </w:p>
    <w:p w14:paraId="44ED7CA5" w14:textId="11CD257F" w:rsidR="00E41A76" w:rsidRDefault="00E41A76" w:rsidP="00E41A76">
      <w:r>
        <w:t xml:space="preserve">        </w:t>
      </w:r>
      <w:r w:rsidR="00DB4495">
        <w:tab/>
      </w:r>
      <w:r w:rsidR="00DB4495">
        <w:tab/>
      </w:r>
      <w:r>
        <w:t>REPLACE it with the next node or reset the bucket</w:t>
      </w:r>
    </w:p>
    <w:p w14:paraId="65D39896" w14:textId="0624462B" w:rsidR="00E41A76" w:rsidRDefault="00E41A76" w:rsidP="00E41A76">
      <w:r>
        <w:t xml:space="preserve">    </w:t>
      </w:r>
      <w:r w:rsidR="00DB4495">
        <w:tab/>
      </w:r>
      <w:r>
        <w:t>ELSE IF bid is found in the collision chain</w:t>
      </w:r>
    </w:p>
    <w:p w14:paraId="019199BF" w14:textId="1B1989DD" w:rsidR="00E41A76" w:rsidRDefault="00E41A76" w:rsidP="00E41A76">
      <w:r>
        <w:t xml:space="preserve">        </w:t>
      </w:r>
      <w:r w:rsidR="00DB4495">
        <w:tab/>
      </w:r>
      <w:r w:rsidR="00DB4495">
        <w:tab/>
      </w:r>
      <w:r>
        <w:t>RECONNECT the previous and next nodes</w:t>
      </w:r>
    </w:p>
    <w:p w14:paraId="49C3F367" w14:textId="202EC6B4" w:rsidR="00E41A76" w:rsidRDefault="00E41A76" w:rsidP="00E41A76">
      <w:r>
        <w:t xml:space="preserve">        </w:t>
      </w:r>
      <w:r w:rsidR="00DB4495">
        <w:tab/>
      </w:r>
      <w:r w:rsidR="00DB4495">
        <w:tab/>
      </w:r>
      <w:r>
        <w:t>DELETE the matching node</w:t>
      </w:r>
    </w:p>
    <w:p w14:paraId="7D5D870A" w14:textId="3D89AD73" w:rsidR="00E41A76" w:rsidRDefault="00E41A76" w:rsidP="00E41A76">
      <w:r>
        <w:t xml:space="preserve">    </w:t>
      </w:r>
      <w:r w:rsidR="00DB4495">
        <w:tab/>
      </w:r>
      <w:r>
        <w:t>END IF</w:t>
      </w:r>
    </w:p>
    <w:p w14:paraId="08128106" w14:textId="77777777" w:rsidR="00E41A76" w:rsidRDefault="00E41A76" w:rsidP="00E41A76">
      <w:r>
        <w:t>END IF</w:t>
      </w:r>
    </w:p>
    <w:p w14:paraId="48EC765B" w14:textId="77777777" w:rsidR="00E41A76" w:rsidRDefault="00E41A76" w:rsidP="00E41A76"/>
    <w:p w14:paraId="32855D39" w14:textId="77777777" w:rsidR="00E41A76" w:rsidRDefault="00E41A76" w:rsidP="00E41A76">
      <w:r>
        <w:t>WHEN user chooses Exit</w:t>
      </w:r>
    </w:p>
    <w:p w14:paraId="41561738" w14:textId="65CFE83F" w:rsidR="00E41A76" w:rsidRDefault="00E41A76" w:rsidP="00E41A76">
      <w:r>
        <w:t xml:space="preserve">    </w:t>
      </w:r>
      <w:r w:rsidR="00DB4495">
        <w:tab/>
      </w:r>
      <w:r>
        <w:t>DELETE hash table</w:t>
      </w:r>
    </w:p>
    <w:p w14:paraId="1EC58C13" w14:textId="740DA00F" w:rsidR="00E41A76" w:rsidRDefault="00E41A76" w:rsidP="00E41A76">
      <w:r>
        <w:t xml:space="preserve">    </w:t>
      </w:r>
      <w:r w:rsidR="00DB4495">
        <w:tab/>
      </w:r>
      <w:r>
        <w:t>FREE dynamically allocated nodes</w:t>
      </w:r>
    </w:p>
    <w:p w14:paraId="1B9B6861" w14:textId="49C26439" w:rsidR="00E41A76" w:rsidRDefault="00E41A76" w:rsidP="00E41A76">
      <w:r>
        <w:t xml:space="preserve">    </w:t>
      </w:r>
      <w:r w:rsidR="00DB4495">
        <w:tab/>
      </w:r>
      <w:r>
        <w:t>DISPLAY goodbye message</w:t>
      </w:r>
    </w:p>
    <w:p w14:paraId="340022E9" w14:textId="77777777" w:rsidR="00E41A76" w:rsidRDefault="00E41A76" w:rsidP="00E41A76"/>
    <w:p w14:paraId="143D46BD" w14:textId="6CC33F99" w:rsidR="00B107E7" w:rsidRPr="00E41A76" w:rsidRDefault="00E41A76" w:rsidP="00B107E7">
      <w:r>
        <w:t>END PROGRAM</w:t>
      </w:r>
    </w:p>
    <w:sectPr w:rsidR="00B107E7" w:rsidRPr="00E41A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CA59A" w14:textId="77777777" w:rsidR="0066355A" w:rsidRDefault="0066355A">
      <w:pPr>
        <w:spacing w:line="240" w:lineRule="auto"/>
      </w:pPr>
      <w:r>
        <w:separator/>
      </w:r>
    </w:p>
    <w:p w14:paraId="3CC9F1E4" w14:textId="77777777" w:rsidR="0066355A" w:rsidRDefault="0066355A"/>
  </w:endnote>
  <w:endnote w:type="continuationSeparator" w:id="0">
    <w:p w14:paraId="16E957D0" w14:textId="77777777" w:rsidR="0066355A" w:rsidRDefault="0066355A">
      <w:pPr>
        <w:spacing w:line="240" w:lineRule="auto"/>
      </w:pPr>
      <w:r>
        <w:continuationSeparator/>
      </w:r>
    </w:p>
    <w:p w14:paraId="10DA813C" w14:textId="77777777" w:rsidR="0066355A" w:rsidRDefault="006635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5E20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5347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58B3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6D250" w14:textId="77777777" w:rsidR="0066355A" w:rsidRDefault="0066355A">
      <w:pPr>
        <w:spacing w:line="240" w:lineRule="auto"/>
      </w:pPr>
      <w:r>
        <w:separator/>
      </w:r>
    </w:p>
    <w:p w14:paraId="144F31FD" w14:textId="77777777" w:rsidR="0066355A" w:rsidRDefault="0066355A"/>
  </w:footnote>
  <w:footnote w:type="continuationSeparator" w:id="0">
    <w:p w14:paraId="794F3C50" w14:textId="77777777" w:rsidR="0066355A" w:rsidRDefault="0066355A">
      <w:pPr>
        <w:spacing w:line="240" w:lineRule="auto"/>
      </w:pPr>
      <w:r>
        <w:continuationSeparator/>
      </w:r>
    </w:p>
    <w:p w14:paraId="6FC9C657" w14:textId="77777777" w:rsidR="0066355A" w:rsidRDefault="006635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1289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2058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4A20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B0"/>
    <w:rsid w:val="00023AFE"/>
    <w:rsid w:val="00030497"/>
    <w:rsid w:val="000A3D9B"/>
    <w:rsid w:val="000D4642"/>
    <w:rsid w:val="000D539D"/>
    <w:rsid w:val="000F7E66"/>
    <w:rsid w:val="00103372"/>
    <w:rsid w:val="00116273"/>
    <w:rsid w:val="002C79E6"/>
    <w:rsid w:val="002F3AE9"/>
    <w:rsid w:val="00376770"/>
    <w:rsid w:val="003804CC"/>
    <w:rsid w:val="0048749F"/>
    <w:rsid w:val="004E685D"/>
    <w:rsid w:val="005C199E"/>
    <w:rsid w:val="0066355A"/>
    <w:rsid w:val="00664C1A"/>
    <w:rsid w:val="0087407D"/>
    <w:rsid w:val="00963EB0"/>
    <w:rsid w:val="00A1183A"/>
    <w:rsid w:val="00A417C1"/>
    <w:rsid w:val="00B107E7"/>
    <w:rsid w:val="00B863FB"/>
    <w:rsid w:val="00B86440"/>
    <w:rsid w:val="00BB2D6F"/>
    <w:rsid w:val="00C00F8F"/>
    <w:rsid w:val="00C03068"/>
    <w:rsid w:val="00C16ECA"/>
    <w:rsid w:val="00D620FD"/>
    <w:rsid w:val="00D91044"/>
    <w:rsid w:val="00DB4495"/>
    <w:rsid w:val="00E41A76"/>
    <w:rsid w:val="00E67454"/>
    <w:rsid w:val="00EB2092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31034"/>
  <w15:chartTrackingRefBased/>
  <w15:docId w15:val="{387B0673-C02F-48AF-9E85-82FA8DE4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rr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8</TotalTime>
  <Pages>4</Pages>
  <Words>418</Words>
  <Characters>2090</Characters>
  <Application>Microsoft Office Word</Application>
  <DocSecurity>0</DocSecurity>
  <Lines>61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Paula Harris</cp:lastModifiedBy>
  <cp:revision>12</cp:revision>
  <dcterms:created xsi:type="dcterms:W3CDTF">2026-07-22T15:15:00Z</dcterms:created>
  <dcterms:modified xsi:type="dcterms:W3CDTF">2026-07-22T15:25:00Z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