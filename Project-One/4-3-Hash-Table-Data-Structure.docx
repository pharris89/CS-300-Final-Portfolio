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8A36C" w14:textId="77777777" w:rsidR="002C79E6" w:rsidRDefault="002C79E6" w:rsidP="002C79E6"/>
    <w:p w14:paraId="17F26218" w14:textId="77777777" w:rsidR="002C79E6" w:rsidRDefault="002C79E6" w:rsidP="002C79E6"/>
    <w:p w14:paraId="48A9EFDC" w14:textId="77777777" w:rsidR="002C79E6" w:rsidRDefault="002C79E6" w:rsidP="002C79E6"/>
    <w:p w14:paraId="3A63AD27" w14:textId="77777777" w:rsidR="002C79E6" w:rsidRDefault="002C79E6" w:rsidP="002C79E6"/>
    <w:p w14:paraId="1CF69008" w14:textId="77777777" w:rsidR="002C79E6" w:rsidRDefault="002C79E6" w:rsidP="002C79E6"/>
    <w:p w14:paraId="3A0034BC" w14:textId="732046F6" w:rsidR="6A36C4BF" w:rsidRPr="00B863FB" w:rsidRDefault="0042586D" w:rsidP="00B863FB">
      <w:pPr>
        <w:pStyle w:val="Title"/>
      </w:pPr>
      <w:r w:rsidRPr="0042586D">
        <w:t>4-3 Project One Milestone Two: Hash Table Data Structure</w:t>
      </w:r>
    </w:p>
    <w:p w14:paraId="34F3E21F" w14:textId="749D0EBE" w:rsidR="201D26C8" w:rsidRDefault="201D26C8" w:rsidP="002C79E6">
      <w:pPr>
        <w:pStyle w:val="Subtitle"/>
      </w:pPr>
    </w:p>
    <w:p w14:paraId="0B36803A" w14:textId="04F7E19C" w:rsidR="00A417C1" w:rsidRDefault="0042586D" w:rsidP="002C79E6">
      <w:pPr>
        <w:pStyle w:val="Subtitle"/>
      </w:pPr>
      <w:r>
        <w:t>Paula</w:t>
      </w:r>
      <w:r w:rsidR="002C79E6" w:rsidRPr="002C79E6">
        <w:t xml:space="preserve"> </w:t>
      </w:r>
      <w:r>
        <w:t>Harris</w:t>
      </w:r>
    </w:p>
    <w:p w14:paraId="44E1F70E" w14:textId="50D19565" w:rsidR="002C79E6" w:rsidRDefault="0042586D" w:rsidP="002C79E6">
      <w:pPr>
        <w:pStyle w:val="Subtitle"/>
      </w:pPr>
      <w:r>
        <w:t>Southern New Hampshire University</w:t>
      </w:r>
    </w:p>
    <w:p w14:paraId="2BCFA097" w14:textId="3F167D68" w:rsidR="002C79E6" w:rsidRDefault="0042586D" w:rsidP="002C79E6">
      <w:pPr>
        <w:pStyle w:val="Subtitle"/>
      </w:pPr>
      <w:r>
        <w:t>CS-300:</w:t>
      </w:r>
      <w:r w:rsidR="002C79E6">
        <w:t xml:space="preserve"> </w:t>
      </w:r>
      <w:r>
        <w:t>Analysis and Design</w:t>
      </w:r>
    </w:p>
    <w:p w14:paraId="575085CA" w14:textId="0A454D8F" w:rsidR="002C79E6" w:rsidRDefault="0042586D" w:rsidP="002C79E6">
      <w:pPr>
        <w:pStyle w:val="Subtitle"/>
      </w:pPr>
      <w:r>
        <w:t>James Webb</w:t>
      </w:r>
    </w:p>
    <w:p w14:paraId="4729746B" w14:textId="743C13E9" w:rsidR="201D26C8" w:rsidRDefault="0042586D" w:rsidP="002C79E6">
      <w:pPr>
        <w:pStyle w:val="Subtitle"/>
      </w:pPr>
      <w:r>
        <w:t>July 24, 2026</w:t>
      </w:r>
    </w:p>
    <w:p w14:paraId="1C640524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4425E881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7D558011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541EF8E5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433F589C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70373654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12C36AB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683A053A" w14:textId="77777777" w:rsidR="000D4642" w:rsidRDefault="000D4642">
      <w:pPr>
        <w:rPr>
          <w:rFonts w:ascii="Calibri" w:eastAsia="Calibri" w:hAnsi="Calibri" w:cs="Calibri"/>
          <w:szCs w:val="22"/>
        </w:rPr>
      </w:pPr>
      <w:r>
        <w:rPr>
          <w:rFonts w:ascii="Calibri" w:eastAsia="Calibri" w:hAnsi="Calibri" w:cs="Calibri"/>
          <w:szCs w:val="22"/>
        </w:rPr>
        <w:br w:type="page"/>
      </w:r>
    </w:p>
    <w:p w14:paraId="0E8B229B" w14:textId="3F53F7BA" w:rsidR="67AE9998" w:rsidRDefault="0042586D" w:rsidP="0042586D">
      <w:pPr>
        <w:pStyle w:val="SectionTitle"/>
      </w:pPr>
      <w:r w:rsidRPr="0042586D">
        <w:lastRenderedPageBreak/>
        <w:t>4-3 Project One Milestone Two: Hash Table Data Structure</w:t>
      </w:r>
    </w:p>
    <w:p w14:paraId="0A7E77C6" w14:textId="147C6FA8" w:rsidR="0042586D" w:rsidRDefault="00964649" w:rsidP="00964649">
      <w:pPr>
        <w:pStyle w:val="Heading2"/>
      </w:pPr>
      <w:r>
        <w:t>Define Course Structure</w:t>
      </w:r>
    </w:p>
    <w:p w14:paraId="30C5AA24" w14:textId="1868EDAB" w:rsidR="0042586D" w:rsidRDefault="00B06788" w:rsidP="0042586D">
      <w:pPr>
        <w:ind w:firstLine="0"/>
      </w:pPr>
      <w:r>
        <w:t>STRUCTURE</w:t>
      </w:r>
      <w:r w:rsidR="0042586D">
        <w:t xml:space="preserve"> Course</w:t>
      </w:r>
    </w:p>
    <w:p w14:paraId="2A1CFE4C" w14:textId="475E9E63" w:rsidR="0042586D" w:rsidRDefault="0042586D" w:rsidP="0042586D">
      <w:pPr>
        <w:ind w:firstLine="0"/>
      </w:pPr>
      <w:r>
        <w:t xml:space="preserve">    </w:t>
      </w:r>
      <w:r>
        <w:tab/>
      </w:r>
      <w:r>
        <w:t xml:space="preserve">String </w:t>
      </w:r>
      <w:proofErr w:type="spellStart"/>
      <w:r>
        <w:t>courseNumber</w:t>
      </w:r>
      <w:proofErr w:type="spellEnd"/>
    </w:p>
    <w:p w14:paraId="35546D92" w14:textId="13EF16EE" w:rsidR="0042586D" w:rsidRDefault="0042586D" w:rsidP="0042586D">
      <w:pPr>
        <w:ind w:firstLine="0"/>
      </w:pPr>
      <w:r>
        <w:t xml:space="preserve">    </w:t>
      </w:r>
      <w:r>
        <w:tab/>
      </w:r>
      <w:r>
        <w:t xml:space="preserve">String </w:t>
      </w:r>
      <w:proofErr w:type="spellStart"/>
      <w:r>
        <w:t>courseTitle</w:t>
      </w:r>
      <w:proofErr w:type="spellEnd"/>
    </w:p>
    <w:p w14:paraId="02FC4A37" w14:textId="564F6F91" w:rsidR="0042586D" w:rsidRDefault="0042586D" w:rsidP="0042586D">
      <w:pPr>
        <w:ind w:firstLine="0"/>
      </w:pPr>
      <w:r>
        <w:t xml:space="preserve">    </w:t>
      </w:r>
      <w:r>
        <w:tab/>
      </w:r>
      <w:r>
        <w:t>List&lt;String&gt; prerequisites</w:t>
      </w:r>
    </w:p>
    <w:p w14:paraId="23B7E118" w14:textId="1E91862D" w:rsidR="0042586D" w:rsidRDefault="00B06788" w:rsidP="0042586D">
      <w:pPr>
        <w:ind w:firstLine="0"/>
      </w:pPr>
      <w:r>
        <w:t>END STRUCTURE</w:t>
      </w:r>
    </w:p>
    <w:p w14:paraId="604329A4" w14:textId="77777777" w:rsidR="0042586D" w:rsidRDefault="0042586D" w:rsidP="0042586D">
      <w:pPr>
        <w:ind w:firstLine="0"/>
      </w:pPr>
    </w:p>
    <w:p w14:paraId="0BA153D8" w14:textId="54CD1D03" w:rsidR="0042586D" w:rsidRDefault="00964649" w:rsidP="00964649">
      <w:pPr>
        <w:pStyle w:val="Heading2"/>
      </w:pPr>
      <w:r>
        <w:t>Load Courses into the Hash Table</w:t>
      </w:r>
    </w:p>
    <w:p w14:paraId="471A4216" w14:textId="40F2F3A4" w:rsidR="0042586D" w:rsidRDefault="00B06788" w:rsidP="0042586D">
      <w:pPr>
        <w:ind w:firstLine="0"/>
      </w:pPr>
      <w:r>
        <w:t>FUNCTION</w:t>
      </w:r>
      <w:r w:rsidR="0042586D">
        <w:t xml:space="preserve"> </w:t>
      </w:r>
      <w:proofErr w:type="spellStart"/>
      <w:proofErr w:type="gramStart"/>
      <w:r w:rsidR="0042586D">
        <w:t>loadCourses</w:t>
      </w:r>
      <w:proofErr w:type="spellEnd"/>
      <w:r w:rsidR="0042586D">
        <w:t>(</w:t>
      </w:r>
      <w:proofErr w:type="gramEnd"/>
      <w:r w:rsidR="0042586D">
        <w:t xml:space="preserve">String </w:t>
      </w:r>
      <w:proofErr w:type="spellStart"/>
      <w:r w:rsidR="0042586D">
        <w:t>fileName</w:t>
      </w:r>
      <w:proofErr w:type="spellEnd"/>
      <w:r w:rsidR="0042586D">
        <w:t xml:space="preserve">, </w:t>
      </w:r>
      <w:proofErr w:type="spellStart"/>
      <w:r w:rsidR="0042586D">
        <w:t>HashTable</w:t>
      </w:r>
      <w:proofErr w:type="spellEnd"/>
      <w:r w:rsidR="0042586D">
        <w:t>&lt;Course&gt; courses)</w:t>
      </w:r>
    </w:p>
    <w:p w14:paraId="55661DCF" w14:textId="77777777" w:rsidR="0042586D" w:rsidRDefault="0042586D" w:rsidP="0042586D">
      <w:pPr>
        <w:ind w:firstLine="0"/>
      </w:pPr>
    </w:p>
    <w:p w14:paraId="4992638B" w14:textId="2D257467" w:rsidR="0042586D" w:rsidRDefault="0042586D" w:rsidP="0042586D">
      <w:pPr>
        <w:ind w:firstLine="0"/>
      </w:pPr>
      <w:r>
        <w:t xml:space="preserve">    </w:t>
      </w:r>
      <w:r>
        <w:tab/>
      </w:r>
      <w:r w:rsidR="00B06788">
        <w:t>OPEN</w:t>
      </w:r>
      <w:r>
        <w:t xml:space="preserve"> </w:t>
      </w:r>
      <w:proofErr w:type="spellStart"/>
      <w:r>
        <w:t>fileName</w:t>
      </w:r>
      <w:proofErr w:type="spellEnd"/>
    </w:p>
    <w:p w14:paraId="1001A111" w14:textId="77777777" w:rsidR="0042586D" w:rsidRDefault="0042586D" w:rsidP="0042586D">
      <w:pPr>
        <w:ind w:firstLine="0"/>
      </w:pPr>
    </w:p>
    <w:p w14:paraId="298CCD4A" w14:textId="4751676C" w:rsidR="0042586D" w:rsidRDefault="0042586D" w:rsidP="0042586D">
      <w:pPr>
        <w:ind w:firstLine="0"/>
      </w:pPr>
      <w:r>
        <w:t xml:space="preserve">    </w:t>
      </w:r>
      <w:r>
        <w:tab/>
      </w:r>
      <w:r w:rsidR="00B06788">
        <w:t>IF</w:t>
      </w:r>
      <w:r>
        <w:t xml:space="preserve"> file cannot be opened</w:t>
      </w:r>
    </w:p>
    <w:p w14:paraId="19AC47A2" w14:textId="35BE64E0" w:rsidR="0042586D" w:rsidRDefault="0042586D" w:rsidP="0042586D">
      <w:pPr>
        <w:ind w:firstLine="0"/>
      </w:pPr>
      <w:r>
        <w:t xml:space="preserve">        </w:t>
      </w:r>
      <w:r>
        <w:tab/>
      </w:r>
      <w:r>
        <w:tab/>
      </w:r>
      <w:r w:rsidR="00B06788">
        <w:t>PRINT</w:t>
      </w:r>
      <w:r>
        <w:t xml:space="preserve"> "Error: File could not be opened."</w:t>
      </w:r>
    </w:p>
    <w:p w14:paraId="0144CABA" w14:textId="3CBFD72E" w:rsidR="0042586D" w:rsidRDefault="0042586D" w:rsidP="0042586D">
      <w:pPr>
        <w:ind w:firstLine="0"/>
      </w:pPr>
      <w:r>
        <w:t xml:space="preserve">        </w:t>
      </w:r>
      <w:r>
        <w:tab/>
      </w:r>
      <w:r>
        <w:tab/>
      </w:r>
      <w:r w:rsidR="00B06788">
        <w:t>RETURN</w:t>
      </w:r>
    </w:p>
    <w:p w14:paraId="4721EFE0" w14:textId="1B69F895" w:rsidR="0042586D" w:rsidRDefault="0042586D" w:rsidP="0042586D">
      <w:pPr>
        <w:ind w:firstLine="0"/>
      </w:pPr>
      <w:r>
        <w:t xml:space="preserve">    </w:t>
      </w:r>
      <w:r>
        <w:tab/>
      </w:r>
      <w:r w:rsidR="00B06788">
        <w:t>END IF</w:t>
      </w:r>
    </w:p>
    <w:p w14:paraId="7BFC47F4" w14:textId="77777777" w:rsidR="0042586D" w:rsidRDefault="0042586D" w:rsidP="0042586D">
      <w:pPr>
        <w:ind w:firstLine="0"/>
      </w:pPr>
    </w:p>
    <w:p w14:paraId="1861504F" w14:textId="73503932" w:rsidR="0042586D" w:rsidRDefault="0042586D" w:rsidP="0042586D">
      <w:pPr>
        <w:ind w:firstLine="0"/>
      </w:pPr>
      <w:r>
        <w:t xml:space="preserve">    </w:t>
      </w:r>
      <w:r>
        <w:tab/>
      </w:r>
      <w:r w:rsidR="00B06788">
        <w:t>CREATE</w:t>
      </w:r>
      <w:r>
        <w:t xml:space="preserve"> empty List&lt;String&gt; </w:t>
      </w:r>
      <w:proofErr w:type="spellStart"/>
      <w:r>
        <w:t>fileLines</w:t>
      </w:r>
      <w:proofErr w:type="spellEnd"/>
    </w:p>
    <w:p w14:paraId="68529321" w14:textId="444D31C2" w:rsidR="0042586D" w:rsidRDefault="0042586D" w:rsidP="0042586D">
      <w:pPr>
        <w:ind w:firstLine="0"/>
      </w:pPr>
      <w:r>
        <w:t xml:space="preserve">    </w:t>
      </w:r>
      <w:r>
        <w:tab/>
      </w:r>
      <w:r w:rsidR="00B06788">
        <w:t>CREATE</w:t>
      </w:r>
      <w:r>
        <w:t xml:space="preserve"> empty List&lt;String&gt; </w:t>
      </w:r>
      <w:proofErr w:type="spellStart"/>
      <w:r>
        <w:t>courseNumbers</w:t>
      </w:r>
      <w:proofErr w:type="spellEnd"/>
    </w:p>
    <w:p w14:paraId="42E34E2D" w14:textId="77777777" w:rsidR="0042586D" w:rsidRDefault="0042586D" w:rsidP="0042586D">
      <w:pPr>
        <w:ind w:firstLine="0"/>
      </w:pPr>
    </w:p>
    <w:p w14:paraId="253AF17C" w14:textId="609139AC" w:rsidR="0042586D" w:rsidRDefault="0042586D" w:rsidP="0042586D">
      <w:pPr>
        <w:ind w:firstLine="0"/>
      </w:pPr>
      <w:r>
        <w:t xml:space="preserve">    </w:t>
      </w:r>
      <w:r>
        <w:tab/>
      </w:r>
      <w:r w:rsidR="00B06788">
        <w:t>WHILE</w:t>
      </w:r>
      <w:r>
        <w:t xml:space="preserve"> file has another line</w:t>
      </w:r>
    </w:p>
    <w:p w14:paraId="614EF36B" w14:textId="45F8EBEF" w:rsidR="0042586D" w:rsidRDefault="0042586D" w:rsidP="0042586D">
      <w:pPr>
        <w:ind w:firstLine="0"/>
      </w:pPr>
      <w:r>
        <w:t xml:space="preserve">        </w:t>
      </w:r>
      <w:r>
        <w:tab/>
      </w:r>
      <w:r>
        <w:tab/>
      </w:r>
      <w:r w:rsidR="00B06788">
        <w:t>READ</w:t>
      </w:r>
      <w:r>
        <w:t xml:space="preserve"> line from file</w:t>
      </w:r>
    </w:p>
    <w:p w14:paraId="2CDD33C1" w14:textId="77777777" w:rsidR="0042586D" w:rsidRDefault="0042586D" w:rsidP="0042586D">
      <w:pPr>
        <w:ind w:firstLine="0"/>
      </w:pPr>
    </w:p>
    <w:p w14:paraId="3D172B76" w14:textId="3FDA321C" w:rsidR="0042586D" w:rsidRDefault="0042586D" w:rsidP="0042586D">
      <w:pPr>
        <w:ind w:firstLine="0"/>
      </w:pPr>
      <w:r>
        <w:lastRenderedPageBreak/>
        <w:t xml:space="preserve">        </w:t>
      </w:r>
      <w:r>
        <w:tab/>
      </w:r>
      <w:r>
        <w:tab/>
      </w:r>
      <w:r w:rsidR="00B06788">
        <w:t>IF</w:t>
      </w:r>
      <w:r>
        <w:t xml:space="preserve"> line is not empty</w:t>
      </w:r>
    </w:p>
    <w:p w14:paraId="453ECA3F" w14:textId="755AA500" w:rsidR="0042586D" w:rsidRDefault="0042586D" w:rsidP="00B06788">
      <w:pPr>
        <w:ind w:firstLine="0"/>
      </w:pPr>
      <w:r>
        <w:t xml:space="preserve">            </w:t>
      </w:r>
      <w:r>
        <w:tab/>
      </w:r>
      <w:r>
        <w:tab/>
      </w:r>
      <w:r>
        <w:tab/>
      </w:r>
      <w:r w:rsidR="00B06788">
        <w:t>ADD</w:t>
      </w:r>
      <w:r>
        <w:t xml:space="preserve"> line to </w:t>
      </w:r>
      <w:proofErr w:type="spellStart"/>
      <w:r>
        <w:t>fileLines</w:t>
      </w:r>
      <w:proofErr w:type="spellEnd"/>
    </w:p>
    <w:p w14:paraId="4921CC0F" w14:textId="4E0617CA" w:rsidR="0042586D" w:rsidRDefault="0042586D" w:rsidP="0042586D">
      <w:pPr>
        <w:ind w:firstLine="0"/>
      </w:pPr>
      <w:r>
        <w:t xml:space="preserve">        </w:t>
      </w:r>
      <w:r>
        <w:tab/>
      </w:r>
      <w:r>
        <w:tab/>
      </w:r>
      <w:r w:rsidR="00B06788">
        <w:t>END IF</w:t>
      </w:r>
    </w:p>
    <w:p w14:paraId="42F02CB7" w14:textId="35EFE9FA" w:rsidR="0042586D" w:rsidRDefault="0042586D" w:rsidP="0042586D">
      <w:pPr>
        <w:ind w:firstLine="0"/>
      </w:pPr>
      <w:r>
        <w:t xml:space="preserve">    </w:t>
      </w:r>
      <w:r w:rsidR="00B06788">
        <w:tab/>
        <w:t>END WHILE</w:t>
      </w:r>
    </w:p>
    <w:p w14:paraId="12F04399" w14:textId="3ED19B8B" w:rsidR="0042586D" w:rsidRDefault="00B06788" w:rsidP="0042586D">
      <w:pPr>
        <w:ind w:firstLine="0"/>
      </w:pPr>
      <w:r>
        <w:t xml:space="preserve">    </w:t>
      </w:r>
      <w:r>
        <w:tab/>
        <w:t>CLOSE FILE</w:t>
      </w:r>
    </w:p>
    <w:p w14:paraId="00C84862" w14:textId="77777777" w:rsidR="00964649" w:rsidRDefault="00964649" w:rsidP="0042586D">
      <w:pPr>
        <w:ind w:firstLine="0"/>
      </w:pPr>
    </w:p>
    <w:p w14:paraId="265DF344" w14:textId="0EB62B45" w:rsidR="0042586D" w:rsidRDefault="00964649" w:rsidP="00964649">
      <w:pPr>
        <w:pStyle w:val="Heading2"/>
      </w:pPr>
      <w:r>
        <w:t>Check Lines for Required Information</w:t>
      </w:r>
    </w:p>
    <w:p w14:paraId="7D4A3165" w14:textId="2C7965EF" w:rsidR="0042586D" w:rsidRDefault="0042586D" w:rsidP="0042586D">
      <w:pPr>
        <w:ind w:firstLine="0"/>
      </w:pPr>
      <w:r>
        <w:t xml:space="preserve">    </w:t>
      </w:r>
      <w:r>
        <w:tab/>
      </w:r>
      <w:r w:rsidR="00B06788">
        <w:t>FOR</w:t>
      </w:r>
      <w:r>
        <w:t xml:space="preserve"> each line in </w:t>
      </w:r>
      <w:proofErr w:type="spellStart"/>
      <w:r>
        <w:t>fileLines</w:t>
      </w:r>
      <w:proofErr w:type="spellEnd"/>
    </w:p>
    <w:p w14:paraId="2255EAA7" w14:textId="18EBF1B6" w:rsidR="0042586D" w:rsidRDefault="0042586D" w:rsidP="0042586D">
      <w:pPr>
        <w:ind w:firstLine="0"/>
      </w:pPr>
      <w:r>
        <w:t xml:space="preserve">        </w:t>
      </w:r>
      <w:r>
        <w:tab/>
      </w:r>
      <w:r>
        <w:tab/>
      </w:r>
      <w:r w:rsidR="00B06788">
        <w:t xml:space="preserve">SPLIT </w:t>
      </w:r>
      <w:r>
        <w:t>line using commas into tokens</w:t>
      </w:r>
    </w:p>
    <w:p w14:paraId="5517BEFD" w14:textId="7D0C1E8F" w:rsidR="0042586D" w:rsidRDefault="00964649" w:rsidP="0042586D">
      <w:pPr>
        <w:ind w:firstLine="0"/>
      </w:pPr>
      <w:r>
        <w:tab/>
      </w:r>
      <w:r>
        <w:tab/>
      </w:r>
      <w:r w:rsidRPr="00964649">
        <w:t>REMOVE extra spaces from the beginning and end of each token</w:t>
      </w:r>
    </w:p>
    <w:p w14:paraId="0B06E434" w14:textId="7AA9716B" w:rsidR="0042586D" w:rsidRDefault="0042586D" w:rsidP="0042586D">
      <w:pPr>
        <w:ind w:firstLine="0"/>
      </w:pPr>
      <w:r>
        <w:t xml:space="preserve">        </w:t>
      </w:r>
      <w:r>
        <w:tab/>
      </w:r>
      <w:r>
        <w:tab/>
      </w:r>
      <w:r w:rsidR="00B06788">
        <w:t xml:space="preserve">IF </w:t>
      </w:r>
      <w:r>
        <w:t>number of tokens is less than 2</w:t>
      </w:r>
    </w:p>
    <w:p w14:paraId="226D4EC6" w14:textId="7B4E9E4D" w:rsidR="0042586D" w:rsidRDefault="0042586D" w:rsidP="0042586D">
      <w:pPr>
        <w:ind w:firstLine="0"/>
      </w:pPr>
      <w:r>
        <w:t xml:space="preserve">            </w:t>
      </w:r>
      <w:r>
        <w:tab/>
      </w:r>
      <w:r>
        <w:tab/>
      </w:r>
      <w:r>
        <w:tab/>
      </w:r>
      <w:r w:rsidR="00B06788">
        <w:t>PRINT</w:t>
      </w:r>
      <w:r>
        <w:t xml:space="preserve"> "Error: Invalid file format."</w:t>
      </w:r>
    </w:p>
    <w:p w14:paraId="5673B807" w14:textId="5269FC3B" w:rsidR="0042586D" w:rsidRDefault="0042586D" w:rsidP="0042586D">
      <w:pPr>
        <w:ind w:firstLine="0"/>
      </w:pPr>
      <w:r>
        <w:t xml:space="preserve">            </w:t>
      </w:r>
      <w:r>
        <w:tab/>
      </w:r>
      <w:r>
        <w:tab/>
      </w:r>
      <w:r>
        <w:tab/>
      </w:r>
      <w:r w:rsidR="00B06788">
        <w:t>RETURN</w:t>
      </w:r>
    </w:p>
    <w:p w14:paraId="3067C3EE" w14:textId="264FEC43" w:rsidR="0042586D" w:rsidRDefault="0042586D" w:rsidP="0042586D">
      <w:pPr>
        <w:ind w:firstLine="0"/>
      </w:pPr>
      <w:r>
        <w:t xml:space="preserve">        </w:t>
      </w:r>
      <w:r>
        <w:tab/>
      </w:r>
      <w:r>
        <w:tab/>
      </w:r>
      <w:r w:rsidR="00B06788">
        <w:t>END IF</w:t>
      </w:r>
    </w:p>
    <w:p w14:paraId="19A4F72D" w14:textId="447175FB" w:rsidR="00B06788" w:rsidRDefault="00B06788" w:rsidP="00B06788">
      <w:pPr>
        <w:ind w:left="720"/>
      </w:pPr>
      <w:r>
        <w:t xml:space="preserve">SET </w:t>
      </w:r>
      <w:proofErr w:type="spellStart"/>
      <w:proofErr w:type="gramStart"/>
      <w:r>
        <w:t>courseNumber</w:t>
      </w:r>
      <w:proofErr w:type="spellEnd"/>
      <w:proofErr w:type="gramEnd"/>
      <w:r>
        <w:t xml:space="preserve"> equal to the first value in tokens</w:t>
      </w:r>
    </w:p>
    <w:p w14:paraId="4B5972EB" w14:textId="645F2B7E" w:rsidR="00B06788" w:rsidRDefault="00B06788" w:rsidP="00B06788">
      <w:pPr>
        <w:ind w:firstLine="0"/>
      </w:pPr>
      <w:r>
        <w:t xml:space="preserve">       </w:t>
      </w:r>
      <w:r>
        <w:tab/>
      </w:r>
      <w:r>
        <w:t xml:space="preserve"> </w:t>
      </w:r>
      <w:r>
        <w:tab/>
      </w:r>
      <w:r>
        <w:t xml:space="preserve">SET </w:t>
      </w:r>
      <w:proofErr w:type="spellStart"/>
      <w:r>
        <w:t>courseTitle</w:t>
      </w:r>
      <w:proofErr w:type="spellEnd"/>
      <w:r>
        <w:t xml:space="preserve"> equal to the second value in tokens</w:t>
      </w:r>
    </w:p>
    <w:p w14:paraId="7AA1E00A" w14:textId="77777777" w:rsidR="00B06788" w:rsidRDefault="00B06788" w:rsidP="00B06788">
      <w:pPr>
        <w:ind w:firstLine="0"/>
      </w:pPr>
      <w:r>
        <w:t xml:space="preserve">        </w:t>
      </w:r>
      <w:r>
        <w:tab/>
      </w:r>
      <w:r>
        <w:tab/>
      </w:r>
    </w:p>
    <w:p w14:paraId="5E10FCD0" w14:textId="2F1CD7D2" w:rsidR="00B06788" w:rsidRDefault="00B06788" w:rsidP="00B06788">
      <w:pPr>
        <w:ind w:left="720"/>
      </w:pPr>
      <w:r>
        <w:t xml:space="preserve">IF </w:t>
      </w:r>
      <w:proofErr w:type="spellStart"/>
      <w:proofErr w:type="gramStart"/>
      <w:r>
        <w:t>courseNumber</w:t>
      </w:r>
      <w:proofErr w:type="spellEnd"/>
      <w:proofErr w:type="gramEnd"/>
      <w:r>
        <w:t xml:space="preserve"> is empty OR </w:t>
      </w:r>
      <w:proofErr w:type="spellStart"/>
      <w:r>
        <w:t>courseTitle</w:t>
      </w:r>
      <w:proofErr w:type="spellEnd"/>
      <w:r>
        <w:t xml:space="preserve"> is empty</w:t>
      </w:r>
    </w:p>
    <w:p w14:paraId="7086DC8E" w14:textId="00905442" w:rsidR="00B06788" w:rsidRDefault="00B06788" w:rsidP="00B06788">
      <w:pPr>
        <w:ind w:firstLine="0"/>
      </w:pPr>
      <w:r>
        <w:t xml:space="preserve">            </w:t>
      </w:r>
      <w:r>
        <w:tab/>
      </w:r>
      <w:r>
        <w:tab/>
      </w:r>
      <w:r>
        <w:tab/>
      </w:r>
      <w:r>
        <w:t>PRINT "Error: A course number or course title is missing."</w:t>
      </w:r>
    </w:p>
    <w:p w14:paraId="1A948846" w14:textId="67E62B6B" w:rsidR="00B06788" w:rsidRDefault="00B06788" w:rsidP="00B06788">
      <w:pPr>
        <w:ind w:firstLine="0"/>
      </w:pPr>
      <w:r>
        <w:t xml:space="preserve">            </w:t>
      </w:r>
      <w:r>
        <w:tab/>
      </w:r>
      <w:r>
        <w:tab/>
      </w:r>
      <w:r>
        <w:tab/>
      </w:r>
      <w:r>
        <w:t>RETURN</w:t>
      </w:r>
    </w:p>
    <w:p w14:paraId="14F3A2A6" w14:textId="720F154D" w:rsidR="00B06788" w:rsidRDefault="00B06788" w:rsidP="00B06788">
      <w:pPr>
        <w:ind w:firstLine="0"/>
      </w:pPr>
      <w:r>
        <w:t xml:space="preserve">        </w:t>
      </w:r>
      <w:r>
        <w:tab/>
      </w:r>
      <w:r>
        <w:tab/>
      </w:r>
      <w:r>
        <w:t>END IF</w:t>
      </w:r>
    </w:p>
    <w:p w14:paraId="1550CC46" w14:textId="77777777" w:rsidR="00B06788" w:rsidRDefault="00B06788" w:rsidP="00B06788">
      <w:pPr>
        <w:ind w:firstLine="0"/>
      </w:pPr>
      <w:r>
        <w:t xml:space="preserve">        </w:t>
      </w:r>
      <w:r>
        <w:tab/>
      </w:r>
      <w:r>
        <w:tab/>
      </w:r>
    </w:p>
    <w:p w14:paraId="3F6436D7" w14:textId="59B524C7" w:rsidR="00B06788" w:rsidRDefault="00B06788" w:rsidP="00B06788">
      <w:pPr>
        <w:ind w:left="720"/>
      </w:pPr>
      <w:r>
        <w:t xml:space="preserve">ADD </w:t>
      </w:r>
      <w:proofErr w:type="spellStart"/>
      <w:proofErr w:type="gramStart"/>
      <w:r>
        <w:t>courseNumber</w:t>
      </w:r>
      <w:proofErr w:type="spellEnd"/>
      <w:proofErr w:type="gramEnd"/>
      <w:r>
        <w:t xml:space="preserve"> to </w:t>
      </w:r>
      <w:proofErr w:type="spellStart"/>
      <w:r>
        <w:t>courseNumbers</w:t>
      </w:r>
      <w:proofErr w:type="spellEnd"/>
    </w:p>
    <w:p w14:paraId="75CEC46C" w14:textId="12ECEB98" w:rsidR="0042586D" w:rsidRDefault="00B06788" w:rsidP="00B06788">
      <w:pPr>
        <w:ind w:firstLine="0"/>
      </w:pPr>
      <w:r>
        <w:t xml:space="preserve">    </w:t>
      </w:r>
      <w:r>
        <w:tab/>
      </w:r>
      <w:r>
        <w:t>END FOR</w:t>
      </w:r>
    </w:p>
    <w:p w14:paraId="7C0183DA" w14:textId="3BBCE7BA" w:rsidR="00B06788" w:rsidRDefault="00B06788" w:rsidP="00B06788">
      <w:pPr>
        <w:pStyle w:val="Heading2"/>
      </w:pPr>
      <w:r>
        <w:lastRenderedPageBreak/>
        <w:t>Validate the Prerequisites</w:t>
      </w:r>
    </w:p>
    <w:p w14:paraId="6A16AA6C" w14:textId="560BA11D" w:rsidR="00B06788" w:rsidRDefault="00B06788" w:rsidP="00B06788">
      <w:pPr>
        <w:ind w:firstLine="0"/>
      </w:pPr>
      <w:r>
        <w:t xml:space="preserve">    </w:t>
      </w:r>
      <w:r>
        <w:tab/>
      </w:r>
      <w:r>
        <w:t xml:space="preserve">FOR each line in </w:t>
      </w:r>
      <w:proofErr w:type="spellStart"/>
      <w:r>
        <w:t>fileLines</w:t>
      </w:r>
      <w:proofErr w:type="spellEnd"/>
    </w:p>
    <w:p w14:paraId="2302B546" w14:textId="1730BFF0" w:rsidR="00B06788" w:rsidRDefault="00B06788" w:rsidP="00B06788">
      <w:pPr>
        <w:ind w:firstLine="0"/>
      </w:pPr>
      <w:r>
        <w:t xml:space="preserve">        </w:t>
      </w:r>
      <w:r>
        <w:tab/>
      </w:r>
      <w:r>
        <w:tab/>
      </w:r>
      <w:r>
        <w:t>SPLIT line at each comma and store the values in a tokens vector</w:t>
      </w:r>
    </w:p>
    <w:p w14:paraId="6C3251CE" w14:textId="3824E54A" w:rsidR="00B06788" w:rsidRDefault="00B06788" w:rsidP="00B06788">
      <w:pPr>
        <w:ind w:firstLine="0"/>
      </w:pPr>
      <w:r>
        <w:t xml:space="preserve">        </w:t>
      </w:r>
      <w:r>
        <w:tab/>
      </w:r>
      <w:r>
        <w:tab/>
      </w:r>
      <w:r>
        <w:t>REMOVE extra spaces from the beginning and end of each token</w:t>
      </w:r>
    </w:p>
    <w:p w14:paraId="61794B70" w14:textId="77777777" w:rsidR="00B06788" w:rsidRDefault="00B06788" w:rsidP="00B06788">
      <w:pPr>
        <w:ind w:firstLine="0"/>
      </w:pPr>
    </w:p>
    <w:p w14:paraId="667A3378" w14:textId="5BDC0AD4" w:rsidR="00B06788" w:rsidRDefault="00B06788" w:rsidP="00B06788">
      <w:pPr>
        <w:ind w:firstLine="0"/>
      </w:pPr>
      <w:r>
        <w:t xml:space="preserve">        </w:t>
      </w:r>
      <w:r>
        <w:tab/>
      </w:r>
      <w:r>
        <w:tab/>
      </w:r>
      <w:r>
        <w:t>FOR each token beginning with the third value</w:t>
      </w:r>
    </w:p>
    <w:p w14:paraId="79157010" w14:textId="5230CBD2" w:rsidR="00B06788" w:rsidRDefault="00B06788" w:rsidP="00B06788">
      <w:pPr>
        <w:ind w:firstLine="0"/>
      </w:pPr>
      <w:r>
        <w:t xml:space="preserve">            </w:t>
      </w:r>
      <w:r>
        <w:tab/>
      </w:r>
      <w:r>
        <w:tab/>
      </w:r>
      <w:r>
        <w:tab/>
      </w:r>
      <w:r>
        <w:t xml:space="preserve">SET </w:t>
      </w:r>
      <w:proofErr w:type="spellStart"/>
      <w:r>
        <w:t>prerequisiteNumber</w:t>
      </w:r>
      <w:proofErr w:type="spellEnd"/>
      <w:r>
        <w:t xml:space="preserve"> equal to the current token</w:t>
      </w:r>
    </w:p>
    <w:p w14:paraId="2AB97262" w14:textId="77777777" w:rsidR="00B06788" w:rsidRDefault="00B06788" w:rsidP="00B06788">
      <w:pPr>
        <w:ind w:firstLine="0"/>
      </w:pPr>
    </w:p>
    <w:p w14:paraId="08F1D900" w14:textId="165FBDAC" w:rsidR="00B06788" w:rsidRDefault="00B06788" w:rsidP="00B06788">
      <w:pPr>
        <w:ind w:firstLine="0"/>
      </w:pPr>
      <w:r>
        <w:t xml:space="preserve">            </w:t>
      </w:r>
      <w:r>
        <w:tab/>
      </w:r>
      <w:r>
        <w:tab/>
      </w:r>
      <w:r>
        <w:tab/>
      </w:r>
      <w:r>
        <w:t xml:space="preserve">IF </w:t>
      </w:r>
      <w:proofErr w:type="spellStart"/>
      <w:r>
        <w:t>prerequisiteNumber</w:t>
      </w:r>
      <w:proofErr w:type="spellEnd"/>
      <w:r>
        <w:t xml:space="preserve"> is not found in </w:t>
      </w:r>
      <w:proofErr w:type="spellStart"/>
      <w:r>
        <w:t>courseNumbers</w:t>
      </w:r>
      <w:proofErr w:type="spellEnd"/>
    </w:p>
    <w:p w14:paraId="411E8541" w14:textId="36A66F9D" w:rsidR="00B06788" w:rsidRDefault="00B06788" w:rsidP="00B06788">
      <w:pPr>
        <w:ind w:firstLine="0"/>
      </w:pPr>
      <w:r>
        <w:t xml:space="preserve">                </w:t>
      </w:r>
      <w:r>
        <w:tab/>
      </w:r>
      <w:r>
        <w:tab/>
      </w:r>
      <w:r>
        <w:tab/>
      </w:r>
      <w:r>
        <w:t xml:space="preserve">PRINT "Error: Prerequisite " + </w:t>
      </w:r>
      <w:proofErr w:type="spellStart"/>
      <w:r>
        <w:t>prerequisiteNumber</w:t>
      </w:r>
      <w:proofErr w:type="spellEnd"/>
    </w:p>
    <w:p w14:paraId="30C1FD5E" w14:textId="1285BA07" w:rsidR="00B06788" w:rsidRDefault="00B06788" w:rsidP="00B06788">
      <w:pPr>
        <w:ind w:firstLine="0"/>
      </w:pPr>
      <w:r>
        <w:t xml:space="preserve">                      </w:t>
      </w:r>
      <w:r>
        <w:tab/>
      </w:r>
      <w:r>
        <w:tab/>
      </w:r>
      <w:r>
        <w:tab/>
      </w:r>
      <w:r>
        <w:tab/>
      </w:r>
      <w:r>
        <w:t>+ " does not exist in the course file."</w:t>
      </w:r>
    </w:p>
    <w:p w14:paraId="3266A36F" w14:textId="70E72B6A" w:rsidR="00B06788" w:rsidRDefault="00B06788" w:rsidP="00B06788">
      <w:pPr>
        <w:ind w:firstLine="0"/>
      </w:pPr>
      <w:r>
        <w:t xml:space="preserve">                </w:t>
      </w:r>
      <w:r>
        <w:tab/>
      </w:r>
      <w:r>
        <w:tab/>
      </w:r>
      <w:r>
        <w:tab/>
      </w:r>
      <w:r>
        <w:t>RETURN</w:t>
      </w:r>
    </w:p>
    <w:p w14:paraId="49973585" w14:textId="6F796695" w:rsidR="00B06788" w:rsidRDefault="00B06788" w:rsidP="00B06788">
      <w:pPr>
        <w:ind w:firstLine="0"/>
      </w:pPr>
      <w:r>
        <w:t xml:space="preserve">            </w:t>
      </w:r>
      <w:r>
        <w:tab/>
      </w:r>
      <w:r>
        <w:tab/>
      </w:r>
      <w:r>
        <w:tab/>
      </w:r>
      <w:r>
        <w:t>END IF</w:t>
      </w:r>
    </w:p>
    <w:p w14:paraId="4634EFD8" w14:textId="2644D484" w:rsidR="00B06788" w:rsidRDefault="00B06788" w:rsidP="00B06788">
      <w:pPr>
        <w:ind w:firstLine="0"/>
      </w:pPr>
      <w:r>
        <w:t xml:space="preserve">        </w:t>
      </w:r>
      <w:r>
        <w:tab/>
      </w:r>
      <w:r>
        <w:tab/>
      </w:r>
      <w:r>
        <w:t>END FOR</w:t>
      </w:r>
    </w:p>
    <w:p w14:paraId="37F5A773" w14:textId="39999CCD" w:rsidR="00B06788" w:rsidRDefault="00B06788" w:rsidP="00B06788">
      <w:pPr>
        <w:ind w:firstLine="0"/>
      </w:pPr>
      <w:r>
        <w:t xml:space="preserve">    </w:t>
      </w:r>
      <w:r>
        <w:tab/>
      </w:r>
      <w:r>
        <w:t>END FOR</w:t>
      </w:r>
    </w:p>
    <w:p w14:paraId="7751F561" w14:textId="448898AF" w:rsidR="00B06788" w:rsidRDefault="00B06788" w:rsidP="00B06788">
      <w:pPr>
        <w:pStyle w:val="Heading2"/>
      </w:pPr>
      <w:r>
        <w:t>Create and Store the Course Objects</w:t>
      </w:r>
    </w:p>
    <w:p w14:paraId="6165F11B" w14:textId="3DEB2E59" w:rsidR="00B06788" w:rsidRDefault="00B06788" w:rsidP="00E577D0">
      <w:r>
        <w:t xml:space="preserve">FOR each line in </w:t>
      </w:r>
      <w:proofErr w:type="spellStart"/>
      <w:r>
        <w:t>fileLines</w:t>
      </w:r>
      <w:proofErr w:type="spellEnd"/>
    </w:p>
    <w:p w14:paraId="00DE9235" w14:textId="4C81AC89" w:rsidR="00B06788" w:rsidRDefault="00B06788" w:rsidP="00E577D0">
      <w:r>
        <w:t xml:space="preserve">    </w:t>
      </w:r>
      <w:r w:rsidR="00E577D0">
        <w:tab/>
      </w:r>
      <w:r>
        <w:t>SPLIT line at each comma and store the values in a tokens vector</w:t>
      </w:r>
    </w:p>
    <w:p w14:paraId="72375A56" w14:textId="0AE9CD32" w:rsidR="00B06788" w:rsidRDefault="00B06788" w:rsidP="00E577D0">
      <w:r>
        <w:t xml:space="preserve">        </w:t>
      </w:r>
      <w:r w:rsidR="00E577D0">
        <w:tab/>
      </w:r>
      <w:r>
        <w:t>REMOVE extra spaces from the beginning and end of each token</w:t>
      </w:r>
    </w:p>
    <w:p w14:paraId="50917A05" w14:textId="77777777" w:rsidR="00B06788" w:rsidRDefault="00B06788" w:rsidP="00B06788"/>
    <w:p w14:paraId="24DD8946" w14:textId="109833AB" w:rsidR="00B06788" w:rsidRDefault="00B06788" w:rsidP="00E577D0">
      <w:r>
        <w:t xml:space="preserve">        </w:t>
      </w:r>
      <w:r w:rsidR="00E577D0">
        <w:tab/>
      </w:r>
      <w:r>
        <w:t xml:space="preserve">CREATE new Course </w:t>
      </w:r>
      <w:proofErr w:type="spellStart"/>
      <w:r>
        <w:t>course</w:t>
      </w:r>
      <w:proofErr w:type="spellEnd"/>
    </w:p>
    <w:p w14:paraId="61E7F681" w14:textId="77777777" w:rsidR="00B06788" w:rsidRDefault="00B06788" w:rsidP="00B06788"/>
    <w:p w14:paraId="67CC3727" w14:textId="1C439D57" w:rsidR="00B06788" w:rsidRDefault="00B06788" w:rsidP="00E577D0">
      <w:r>
        <w:t xml:space="preserve">        </w:t>
      </w:r>
      <w:r w:rsidR="00E577D0">
        <w:tab/>
      </w:r>
      <w:r>
        <w:t xml:space="preserve">SET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equal to the first value in tokens</w:t>
      </w:r>
    </w:p>
    <w:p w14:paraId="206CCAC1" w14:textId="68F7D72A" w:rsidR="00B06788" w:rsidRDefault="00B06788" w:rsidP="00B06788">
      <w:r>
        <w:t xml:space="preserve">        </w:t>
      </w:r>
      <w:r w:rsidR="00E577D0">
        <w:tab/>
      </w:r>
      <w:r>
        <w:t xml:space="preserve">SET </w:t>
      </w:r>
      <w:proofErr w:type="spellStart"/>
      <w:proofErr w:type="gramStart"/>
      <w:r>
        <w:t>course.courseTitle</w:t>
      </w:r>
      <w:proofErr w:type="spellEnd"/>
      <w:proofErr w:type="gramEnd"/>
      <w:r>
        <w:t xml:space="preserve"> equal to the second value in tokens</w:t>
      </w:r>
    </w:p>
    <w:p w14:paraId="08AB240F" w14:textId="77777777" w:rsidR="00B06788" w:rsidRDefault="00B06788" w:rsidP="00B06788"/>
    <w:p w14:paraId="2893140A" w14:textId="77777777" w:rsidR="00B06788" w:rsidRDefault="00B06788" w:rsidP="00B06788"/>
    <w:p w14:paraId="6B5758D2" w14:textId="16FDE370" w:rsidR="00B06788" w:rsidRDefault="00B06788" w:rsidP="00E577D0">
      <w:r>
        <w:t xml:space="preserve">        </w:t>
      </w:r>
      <w:r w:rsidR="00E577D0">
        <w:tab/>
      </w:r>
      <w:r>
        <w:t>FOR each token beginning with the third value</w:t>
      </w:r>
    </w:p>
    <w:p w14:paraId="7C398AD5" w14:textId="728F591D" w:rsidR="00B06788" w:rsidRDefault="00B06788" w:rsidP="00E577D0">
      <w:r>
        <w:t xml:space="preserve">            </w:t>
      </w:r>
      <w:r w:rsidR="00E577D0">
        <w:tab/>
      </w:r>
      <w:r w:rsidR="00E577D0">
        <w:tab/>
      </w:r>
      <w:r>
        <w:t xml:space="preserve">ADD the current token to </w:t>
      </w:r>
      <w:proofErr w:type="spellStart"/>
      <w:proofErr w:type="gramStart"/>
      <w:r>
        <w:t>course.prerequisites</w:t>
      </w:r>
      <w:proofErr w:type="spellEnd"/>
      <w:proofErr w:type="gramEnd"/>
    </w:p>
    <w:p w14:paraId="1E660A77" w14:textId="07C3D251" w:rsidR="00B06788" w:rsidRDefault="00B06788" w:rsidP="00E577D0">
      <w:r>
        <w:t xml:space="preserve"> </w:t>
      </w:r>
      <w:r w:rsidR="00E577D0">
        <w:tab/>
      </w:r>
      <w:r>
        <w:t>END FOR</w:t>
      </w:r>
    </w:p>
    <w:p w14:paraId="4BAC2756" w14:textId="77777777" w:rsidR="00B06788" w:rsidRDefault="00B06788" w:rsidP="00B06788"/>
    <w:p w14:paraId="266DD93F" w14:textId="04FA14BD" w:rsidR="00B06788" w:rsidRDefault="00B06788" w:rsidP="00B06788">
      <w:r>
        <w:t xml:space="preserve">  </w:t>
      </w:r>
      <w:r w:rsidR="00E577D0">
        <w:tab/>
      </w:r>
      <w:r>
        <w:t>INSERT course into courses</w:t>
      </w:r>
    </w:p>
    <w:p w14:paraId="5F3418E8" w14:textId="08FA5CB9" w:rsidR="00B06788" w:rsidRDefault="00B06788" w:rsidP="00B06788">
      <w:r>
        <w:t xml:space="preserve">  </w:t>
      </w:r>
      <w:r w:rsidR="00E577D0">
        <w:tab/>
      </w:r>
      <w:r w:rsidR="00E577D0">
        <w:tab/>
      </w:r>
      <w:r>
        <w:t xml:space="preserve">using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as the key</w:t>
      </w:r>
    </w:p>
    <w:p w14:paraId="2BEC23DD" w14:textId="44D5E095" w:rsidR="00B06788" w:rsidRDefault="00B06788" w:rsidP="00E577D0">
      <w:r>
        <w:t>END FOR</w:t>
      </w:r>
    </w:p>
    <w:p w14:paraId="1D28A7EF" w14:textId="77777777" w:rsidR="00B06788" w:rsidRDefault="00B06788" w:rsidP="00B06788"/>
    <w:p w14:paraId="3288F77F" w14:textId="714F298E" w:rsidR="00B06788" w:rsidRDefault="00B06788" w:rsidP="00E577D0">
      <w:r>
        <w:t>PRINT "Courses loaded successfully."</w:t>
      </w:r>
    </w:p>
    <w:p w14:paraId="531104C4" w14:textId="44B06466" w:rsidR="00B06788" w:rsidRDefault="00B06788" w:rsidP="00E577D0">
      <w:pPr>
        <w:ind w:firstLine="0"/>
      </w:pPr>
      <w:r>
        <w:t>END FUNCTION</w:t>
      </w:r>
    </w:p>
    <w:p w14:paraId="5A74D6B0" w14:textId="5DDBF4B6" w:rsidR="00E577D0" w:rsidRDefault="00E577D0" w:rsidP="00E577D0">
      <w:pPr>
        <w:pStyle w:val="Heading2"/>
      </w:pPr>
      <w:r>
        <w:t>Search and Print Course Information</w:t>
      </w:r>
    </w:p>
    <w:p w14:paraId="4F5CF30E" w14:textId="77777777" w:rsidR="00E577D0" w:rsidRDefault="00E577D0" w:rsidP="00E577D0">
      <w:pPr>
        <w:ind w:firstLine="0"/>
      </w:pPr>
      <w:r>
        <w:t xml:space="preserve">void </w:t>
      </w:r>
      <w:proofErr w:type="spellStart"/>
      <w:proofErr w:type="gramStart"/>
      <w:r>
        <w:t>searchCourse</w:t>
      </w:r>
      <w:proofErr w:type="spellEnd"/>
      <w:r>
        <w:t>(</w:t>
      </w:r>
      <w:proofErr w:type="spellStart"/>
      <w:proofErr w:type="gramEnd"/>
      <w:r>
        <w:t>HashTable</w:t>
      </w:r>
      <w:proofErr w:type="spellEnd"/>
      <w:r>
        <w:t xml:space="preserve">&lt;Course&gt; courses, String </w:t>
      </w:r>
      <w:proofErr w:type="spellStart"/>
      <w:proofErr w:type="gramStart"/>
      <w:r>
        <w:t>courseNumber</w:t>
      </w:r>
      <w:proofErr w:type="spellEnd"/>
      <w:r>
        <w:t>) {</w:t>
      </w:r>
      <w:proofErr w:type="gramEnd"/>
    </w:p>
    <w:p w14:paraId="3BE5471D" w14:textId="77777777" w:rsidR="00E577D0" w:rsidRDefault="00E577D0" w:rsidP="00E577D0">
      <w:pPr>
        <w:ind w:firstLine="0"/>
      </w:pPr>
    </w:p>
    <w:p w14:paraId="65E5F402" w14:textId="5A47D88F" w:rsidR="00E577D0" w:rsidRDefault="00E577D0" w:rsidP="00E577D0">
      <w:pPr>
        <w:ind w:firstLine="0"/>
      </w:pPr>
      <w:r>
        <w:t xml:space="preserve">    </w:t>
      </w:r>
      <w:r>
        <w:tab/>
      </w:r>
      <w:r>
        <w:t xml:space="preserve">SEARCH courses for </w:t>
      </w:r>
      <w:proofErr w:type="spellStart"/>
      <w:r>
        <w:t>courseNumber</w:t>
      </w:r>
      <w:proofErr w:type="spellEnd"/>
    </w:p>
    <w:p w14:paraId="41CECDB6" w14:textId="77777777" w:rsidR="00E577D0" w:rsidRDefault="00E577D0" w:rsidP="00E577D0">
      <w:pPr>
        <w:ind w:firstLine="0"/>
      </w:pPr>
    </w:p>
    <w:p w14:paraId="3B7B0521" w14:textId="44AA3731" w:rsidR="00E577D0" w:rsidRDefault="00E577D0" w:rsidP="00E577D0">
      <w:pPr>
        <w:ind w:firstLine="0"/>
      </w:pPr>
      <w:r>
        <w:t xml:space="preserve">    </w:t>
      </w:r>
      <w:r>
        <w:tab/>
      </w:r>
      <w:r>
        <w:t>IF course is found</w:t>
      </w:r>
    </w:p>
    <w:p w14:paraId="56AB5B93" w14:textId="40A29D5B" w:rsidR="00E577D0" w:rsidRDefault="00E577D0" w:rsidP="00E577D0">
      <w:pPr>
        <w:ind w:firstLine="0"/>
      </w:pPr>
      <w:r>
        <w:t xml:space="preserve">        </w:t>
      </w:r>
      <w:r>
        <w:tab/>
      </w:r>
      <w:r>
        <w:tab/>
      </w:r>
      <w:r>
        <w:t xml:space="preserve">PRINT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+ ", " + </w:t>
      </w:r>
      <w:proofErr w:type="spellStart"/>
      <w:proofErr w:type="gramStart"/>
      <w:r>
        <w:t>course.courseTitle</w:t>
      </w:r>
      <w:proofErr w:type="spellEnd"/>
      <w:proofErr w:type="gramEnd"/>
    </w:p>
    <w:p w14:paraId="06E4F364" w14:textId="77777777" w:rsidR="00E577D0" w:rsidRDefault="00E577D0" w:rsidP="00E577D0">
      <w:pPr>
        <w:ind w:firstLine="0"/>
      </w:pPr>
    </w:p>
    <w:p w14:paraId="50C252F6" w14:textId="397B93E9" w:rsidR="00E577D0" w:rsidRDefault="00E577D0" w:rsidP="00E577D0">
      <w:pPr>
        <w:ind w:firstLine="0"/>
      </w:pPr>
      <w:r>
        <w:t xml:space="preserve">        </w:t>
      </w:r>
      <w:r>
        <w:tab/>
      </w:r>
      <w:r>
        <w:tab/>
      </w:r>
      <w:r>
        <w:t xml:space="preserve">IF </w:t>
      </w:r>
      <w:proofErr w:type="spellStart"/>
      <w:proofErr w:type="gramStart"/>
      <w:r>
        <w:t>course.prerequisites</w:t>
      </w:r>
      <w:proofErr w:type="spellEnd"/>
      <w:proofErr w:type="gramEnd"/>
      <w:r>
        <w:t xml:space="preserve"> </w:t>
      </w:r>
      <w:proofErr w:type="gramStart"/>
      <w:r>
        <w:t>is</w:t>
      </w:r>
      <w:proofErr w:type="gramEnd"/>
      <w:r>
        <w:t xml:space="preserve"> empty</w:t>
      </w:r>
    </w:p>
    <w:p w14:paraId="6B08B8CF" w14:textId="58497B79" w:rsidR="00E577D0" w:rsidRDefault="00E577D0" w:rsidP="00E577D0">
      <w:pPr>
        <w:ind w:firstLine="0"/>
      </w:pPr>
      <w:r>
        <w:t xml:space="preserve">            </w:t>
      </w:r>
      <w:r>
        <w:tab/>
      </w:r>
      <w:r>
        <w:tab/>
      </w:r>
      <w:r>
        <w:tab/>
      </w:r>
      <w:r>
        <w:t>PRINT "Prerequisites: None"</w:t>
      </w:r>
    </w:p>
    <w:p w14:paraId="44FE64CA" w14:textId="5EEF5705" w:rsidR="00E577D0" w:rsidRDefault="00E577D0" w:rsidP="00E577D0">
      <w:pPr>
        <w:ind w:firstLine="0"/>
      </w:pPr>
      <w:r>
        <w:t xml:space="preserve">        </w:t>
      </w:r>
      <w:r>
        <w:tab/>
      </w:r>
      <w:r>
        <w:tab/>
      </w:r>
      <w:r>
        <w:t>ELSE</w:t>
      </w:r>
    </w:p>
    <w:p w14:paraId="2BC5FEFE" w14:textId="44256419" w:rsidR="00E577D0" w:rsidRDefault="00E577D0" w:rsidP="00E577D0">
      <w:pPr>
        <w:ind w:firstLine="0"/>
      </w:pPr>
      <w:r>
        <w:t xml:space="preserve">            </w:t>
      </w:r>
      <w:r>
        <w:tab/>
      </w:r>
      <w:r>
        <w:tab/>
      </w:r>
      <w:r>
        <w:tab/>
      </w:r>
      <w:r>
        <w:t>PRINT "Prerequisites:"</w:t>
      </w:r>
    </w:p>
    <w:p w14:paraId="65D42878" w14:textId="345904DE" w:rsidR="00E577D0" w:rsidRDefault="00E577D0" w:rsidP="00E577D0">
      <w:pPr>
        <w:ind w:firstLine="0"/>
      </w:pPr>
      <w:r>
        <w:lastRenderedPageBreak/>
        <w:t xml:space="preserve">            </w:t>
      </w:r>
      <w:r>
        <w:tab/>
      </w:r>
      <w:r>
        <w:tab/>
      </w:r>
      <w:r>
        <w:tab/>
      </w:r>
      <w:r>
        <w:t xml:space="preserve">FOR each </w:t>
      </w:r>
      <w:proofErr w:type="spellStart"/>
      <w:r>
        <w:t>prerequisiteNumber</w:t>
      </w:r>
      <w:proofErr w:type="spellEnd"/>
      <w:r>
        <w:t xml:space="preserve"> in </w:t>
      </w:r>
      <w:proofErr w:type="spellStart"/>
      <w:proofErr w:type="gramStart"/>
      <w:r>
        <w:t>course.prerequisites</w:t>
      </w:r>
      <w:proofErr w:type="spellEnd"/>
      <w:proofErr w:type="gramEnd"/>
    </w:p>
    <w:p w14:paraId="17216767" w14:textId="77777777" w:rsidR="00E577D0" w:rsidRDefault="00E577D0" w:rsidP="00E577D0">
      <w:pPr>
        <w:ind w:firstLine="0"/>
      </w:pPr>
    </w:p>
    <w:p w14:paraId="4C67DF7C" w14:textId="21A271C8" w:rsidR="00E577D0" w:rsidRDefault="00E577D0" w:rsidP="00E577D0">
      <w:pPr>
        <w:ind w:firstLine="0"/>
      </w:pPr>
      <w:r>
        <w:t xml:space="preserve">                </w:t>
      </w:r>
      <w:r>
        <w:tab/>
      </w:r>
      <w:r>
        <w:tab/>
      </w:r>
      <w:r>
        <w:tab/>
      </w:r>
      <w:r>
        <w:t xml:space="preserve">SEARCH courses for </w:t>
      </w:r>
      <w:proofErr w:type="spellStart"/>
      <w:r>
        <w:t>prerequisiteNumber</w:t>
      </w:r>
      <w:proofErr w:type="spellEnd"/>
    </w:p>
    <w:p w14:paraId="47F571E3" w14:textId="77777777" w:rsidR="00E577D0" w:rsidRDefault="00E577D0" w:rsidP="00E577D0">
      <w:pPr>
        <w:ind w:firstLine="0"/>
      </w:pPr>
    </w:p>
    <w:p w14:paraId="71FC8F1A" w14:textId="3C65EDA1" w:rsidR="00E577D0" w:rsidRDefault="00E577D0" w:rsidP="00E577D0">
      <w:pPr>
        <w:ind w:firstLine="0"/>
      </w:pPr>
      <w:r>
        <w:t xml:space="preserve">                </w:t>
      </w:r>
      <w:r>
        <w:tab/>
      </w:r>
      <w:r>
        <w:tab/>
      </w:r>
      <w:r>
        <w:tab/>
      </w:r>
      <w:r>
        <w:t>IF prerequisite course is found</w:t>
      </w:r>
    </w:p>
    <w:p w14:paraId="010ACD0A" w14:textId="32DF5252" w:rsidR="00E577D0" w:rsidRDefault="00E577D0" w:rsidP="00E577D0">
      <w:pPr>
        <w:ind w:firstLine="0"/>
      </w:pPr>
      <w:r>
        <w:t xml:space="preserve">                    </w:t>
      </w:r>
      <w:r>
        <w:tab/>
      </w:r>
      <w:r>
        <w:tab/>
      </w:r>
      <w:r>
        <w:tab/>
      </w:r>
      <w:r>
        <w:tab/>
      </w:r>
      <w:r>
        <w:t xml:space="preserve">PRINT prerequisite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+ ", "</w:t>
      </w:r>
    </w:p>
    <w:p w14:paraId="46831828" w14:textId="237F0CF8" w:rsidR="00E577D0" w:rsidRDefault="00E577D0" w:rsidP="00E577D0">
      <w:pPr>
        <w:ind w:firstLine="0"/>
      </w:pPr>
      <w:r>
        <w:t xml:space="preserve">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 xml:space="preserve">+ prerequisite </w:t>
      </w:r>
      <w:proofErr w:type="spellStart"/>
      <w:proofErr w:type="gramStart"/>
      <w:r>
        <w:t>course.courseTitle</w:t>
      </w:r>
      <w:proofErr w:type="spellEnd"/>
      <w:proofErr w:type="gramEnd"/>
    </w:p>
    <w:p w14:paraId="4D70CE36" w14:textId="119994E0" w:rsidR="00E577D0" w:rsidRDefault="00E577D0" w:rsidP="00E577D0">
      <w:pPr>
        <w:ind w:firstLine="0"/>
      </w:pPr>
      <w:r>
        <w:t xml:space="preserve">                </w:t>
      </w:r>
      <w:r>
        <w:tab/>
      </w:r>
      <w:r>
        <w:tab/>
      </w:r>
      <w:r>
        <w:tab/>
      </w:r>
      <w:r>
        <w:t>END IF</w:t>
      </w:r>
    </w:p>
    <w:p w14:paraId="57FC0496" w14:textId="099C0B6C" w:rsidR="00E577D0" w:rsidRDefault="00E577D0" w:rsidP="00E577D0">
      <w:pPr>
        <w:ind w:firstLine="0"/>
      </w:pPr>
      <w:r>
        <w:t xml:space="preserve">            </w:t>
      </w:r>
      <w:r>
        <w:tab/>
      </w:r>
      <w:r>
        <w:tab/>
      </w:r>
      <w:r>
        <w:tab/>
      </w:r>
      <w:r>
        <w:t>END FOR</w:t>
      </w:r>
    </w:p>
    <w:p w14:paraId="54C73BB9" w14:textId="426EE1C9" w:rsidR="00E577D0" w:rsidRDefault="00E577D0" w:rsidP="00E577D0">
      <w:pPr>
        <w:ind w:firstLine="0"/>
      </w:pPr>
      <w:r>
        <w:t xml:space="preserve">        </w:t>
      </w:r>
      <w:r>
        <w:tab/>
      </w:r>
      <w:r>
        <w:tab/>
      </w:r>
      <w:r>
        <w:t>END IF</w:t>
      </w:r>
    </w:p>
    <w:p w14:paraId="2C43C4E4" w14:textId="220BA5A8" w:rsidR="00E577D0" w:rsidRDefault="00E577D0" w:rsidP="00E577D0">
      <w:pPr>
        <w:ind w:firstLine="0"/>
      </w:pPr>
      <w:r>
        <w:t xml:space="preserve">    </w:t>
      </w:r>
      <w:r>
        <w:tab/>
      </w:r>
      <w:r>
        <w:t>ELSE</w:t>
      </w:r>
    </w:p>
    <w:p w14:paraId="7B45C395" w14:textId="33DED568" w:rsidR="00E577D0" w:rsidRDefault="00E577D0" w:rsidP="00E577D0">
      <w:pPr>
        <w:ind w:firstLine="0"/>
      </w:pPr>
      <w:r>
        <w:t xml:space="preserve">        </w:t>
      </w:r>
      <w:r>
        <w:tab/>
      </w:r>
      <w:r>
        <w:tab/>
      </w:r>
      <w:r>
        <w:t>PRINT "Course not found."</w:t>
      </w:r>
    </w:p>
    <w:p w14:paraId="7C2CF8BF" w14:textId="50BF8842" w:rsidR="00E577D0" w:rsidRDefault="00E577D0" w:rsidP="00E577D0">
      <w:pPr>
        <w:ind w:firstLine="0"/>
      </w:pPr>
      <w:r>
        <w:t xml:space="preserve">    </w:t>
      </w:r>
      <w:r>
        <w:tab/>
      </w:r>
      <w:r>
        <w:t>END IF</w:t>
      </w:r>
    </w:p>
    <w:p w14:paraId="24443FD8" w14:textId="644FA0E2" w:rsidR="00E577D0" w:rsidRPr="00E577D0" w:rsidRDefault="00E577D0" w:rsidP="00E577D0">
      <w:pPr>
        <w:ind w:firstLine="0"/>
      </w:pPr>
      <w:r>
        <w:t>}</w:t>
      </w:r>
    </w:p>
    <w:sectPr w:rsidR="00E577D0" w:rsidRPr="00E577D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73855" w14:textId="77777777" w:rsidR="00F47D43" w:rsidRDefault="00F47D43">
      <w:pPr>
        <w:spacing w:line="240" w:lineRule="auto"/>
      </w:pPr>
      <w:r>
        <w:separator/>
      </w:r>
    </w:p>
    <w:p w14:paraId="26E8EB20" w14:textId="77777777" w:rsidR="00F47D43" w:rsidRDefault="00F47D43"/>
  </w:endnote>
  <w:endnote w:type="continuationSeparator" w:id="0">
    <w:p w14:paraId="6109F897" w14:textId="77777777" w:rsidR="00F47D43" w:rsidRDefault="00F47D43">
      <w:pPr>
        <w:spacing w:line="240" w:lineRule="auto"/>
      </w:pPr>
      <w:r>
        <w:continuationSeparator/>
      </w:r>
    </w:p>
    <w:p w14:paraId="56929B76" w14:textId="77777777" w:rsidR="00F47D43" w:rsidRDefault="00F47D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5BEF9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93332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4BA74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D5C6E" w14:textId="77777777" w:rsidR="00F47D43" w:rsidRDefault="00F47D43">
      <w:pPr>
        <w:spacing w:line="240" w:lineRule="auto"/>
      </w:pPr>
      <w:r>
        <w:separator/>
      </w:r>
    </w:p>
    <w:p w14:paraId="27BFC181" w14:textId="77777777" w:rsidR="00F47D43" w:rsidRDefault="00F47D43"/>
  </w:footnote>
  <w:footnote w:type="continuationSeparator" w:id="0">
    <w:p w14:paraId="7D516844" w14:textId="77777777" w:rsidR="00F47D43" w:rsidRDefault="00F47D43">
      <w:pPr>
        <w:spacing w:line="240" w:lineRule="auto"/>
      </w:pPr>
      <w:r>
        <w:continuationSeparator/>
      </w:r>
    </w:p>
    <w:p w14:paraId="3719EBCC" w14:textId="77777777" w:rsidR="00F47D43" w:rsidRDefault="00F47D4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88971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33571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E3C45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86D"/>
    <w:rsid w:val="00023AFE"/>
    <w:rsid w:val="000A3D9B"/>
    <w:rsid w:val="000D4642"/>
    <w:rsid w:val="000D539D"/>
    <w:rsid w:val="00116273"/>
    <w:rsid w:val="002C79E6"/>
    <w:rsid w:val="002F3AE9"/>
    <w:rsid w:val="003804CC"/>
    <w:rsid w:val="0042586D"/>
    <w:rsid w:val="004E4E71"/>
    <w:rsid w:val="005C199E"/>
    <w:rsid w:val="00664C1A"/>
    <w:rsid w:val="0087407D"/>
    <w:rsid w:val="00964649"/>
    <w:rsid w:val="00A417C1"/>
    <w:rsid w:val="00A65E1A"/>
    <w:rsid w:val="00B06788"/>
    <w:rsid w:val="00B863FB"/>
    <w:rsid w:val="00B86440"/>
    <w:rsid w:val="00BB2D6F"/>
    <w:rsid w:val="00C00F8F"/>
    <w:rsid w:val="00C03068"/>
    <w:rsid w:val="00D620FD"/>
    <w:rsid w:val="00D91044"/>
    <w:rsid w:val="00E577D0"/>
    <w:rsid w:val="00E67454"/>
    <w:rsid w:val="00EF55C5"/>
    <w:rsid w:val="00F47D43"/>
    <w:rsid w:val="00F6242A"/>
    <w:rsid w:val="00FD066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CF5407"/>
  <w15:chartTrackingRefBased/>
  <w15:docId w15:val="{A473C8E2-BD54-46EB-811C-DFA8AE6A8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arr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0</TotalTime>
  <Pages>6</Pages>
  <Words>534</Words>
  <Characters>3039</Characters>
  <Application>Microsoft Office Word</Application>
  <DocSecurity>0</DocSecurity>
  <Lines>144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2026-07-24T14:19:00Z</dcterms:created>
  <dcterms:modified xsi:type="dcterms:W3CDTF">2026-07-24T15:02:00Z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