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714C" w14:textId="77777777" w:rsidR="002C79E6" w:rsidRDefault="002C79E6" w:rsidP="002C79E6"/>
    <w:p w14:paraId="12E367C0" w14:textId="77777777" w:rsidR="002C79E6" w:rsidRDefault="002C79E6" w:rsidP="002C79E6"/>
    <w:p w14:paraId="390FDCE2" w14:textId="77777777" w:rsidR="002C79E6" w:rsidRDefault="002C79E6" w:rsidP="002C79E6"/>
    <w:p w14:paraId="3099A36B" w14:textId="77777777" w:rsidR="002C79E6" w:rsidRDefault="002C79E6" w:rsidP="002C79E6"/>
    <w:p w14:paraId="111F0722" w14:textId="77777777" w:rsidR="002C79E6" w:rsidRDefault="002C79E6" w:rsidP="002C79E6"/>
    <w:p w14:paraId="6E614CDC" w14:textId="2D6C2080" w:rsidR="6A36C4BF" w:rsidRPr="00B863FB" w:rsidRDefault="00D9534D" w:rsidP="00B863FB">
      <w:pPr>
        <w:pStyle w:val="Title"/>
      </w:pPr>
      <w:r w:rsidRPr="00D9534D">
        <w:t>3-2 Assignment: Linked Lists</w:t>
      </w:r>
    </w:p>
    <w:p w14:paraId="25CE85E4" w14:textId="13DA5A9E" w:rsidR="201D26C8" w:rsidRDefault="201D26C8" w:rsidP="002C79E6">
      <w:pPr>
        <w:pStyle w:val="Subtitle"/>
      </w:pPr>
    </w:p>
    <w:p w14:paraId="7EF339F1" w14:textId="36C145E5" w:rsidR="00A417C1" w:rsidRDefault="00D9534D" w:rsidP="002C79E6">
      <w:pPr>
        <w:pStyle w:val="Subtitle"/>
      </w:pPr>
      <w:r>
        <w:t>Paula</w:t>
      </w:r>
      <w:r w:rsidR="002C79E6" w:rsidRPr="002C79E6">
        <w:t xml:space="preserve"> </w:t>
      </w:r>
      <w:r>
        <w:t>Harris</w:t>
      </w:r>
    </w:p>
    <w:p w14:paraId="5402C2A5" w14:textId="2BA44C69" w:rsidR="002C79E6" w:rsidRDefault="00D9534D" w:rsidP="002C79E6">
      <w:pPr>
        <w:pStyle w:val="Subtitle"/>
      </w:pPr>
      <w:r>
        <w:t>Southern New Hampshire University</w:t>
      </w:r>
    </w:p>
    <w:p w14:paraId="08F20398" w14:textId="58CC682F" w:rsidR="002C79E6" w:rsidRDefault="00D9534D" w:rsidP="002C79E6">
      <w:pPr>
        <w:pStyle w:val="Subtitle"/>
      </w:pPr>
      <w:r>
        <w:t>CS-300:</w:t>
      </w:r>
      <w:r w:rsidR="002C79E6">
        <w:t xml:space="preserve"> </w:t>
      </w:r>
      <w:r>
        <w:t>Analysis and Design</w:t>
      </w:r>
    </w:p>
    <w:p w14:paraId="478094EB" w14:textId="536A4AB0" w:rsidR="002C79E6" w:rsidRDefault="00D9534D" w:rsidP="002C79E6">
      <w:pPr>
        <w:pStyle w:val="Subtitle"/>
      </w:pPr>
      <w:r>
        <w:t>James Webb</w:t>
      </w:r>
    </w:p>
    <w:p w14:paraId="2ADDC5C7" w14:textId="43B53E3E" w:rsidR="201D26C8" w:rsidRDefault="00D9534D" w:rsidP="002C79E6">
      <w:pPr>
        <w:pStyle w:val="Subtitle"/>
      </w:pPr>
      <w:r>
        <w:t>July 13, 2026</w:t>
      </w:r>
    </w:p>
    <w:p w14:paraId="18F924E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90A9CC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72E0BE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C8ACBC5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3B82945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B141A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D512EA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E788109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0FFAF61D" w14:textId="5CAA6498" w:rsidR="00A417C1" w:rsidRPr="00B863FB" w:rsidRDefault="00D9534D" w:rsidP="00B863FB">
      <w:pPr>
        <w:pStyle w:val="SectionTitle"/>
      </w:pPr>
      <w:r w:rsidRPr="00D9534D">
        <w:lastRenderedPageBreak/>
        <w:t>3-2 Assignment: Linked Lists</w:t>
      </w:r>
    </w:p>
    <w:p w14:paraId="77EBB92D" w14:textId="2775DAEF" w:rsidR="67AE9998" w:rsidRDefault="00D9534D" w:rsidP="00D9534D">
      <w:pPr>
        <w:pStyle w:val="Heading2"/>
      </w:pPr>
      <w:r>
        <w:t>Code Reflection</w:t>
      </w:r>
    </w:p>
    <w:p w14:paraId="54B04D08" w14:textId="77777777" w:rsidR="00BC7D97" w:rsidRDefault="00BC7D97" w:rsidP="00D9534D">
      <w:r w:rsidRPr="00BC7D97">
        <w:t>In ​this assignment, I​ used ​a linked list to​ organize bid records that were ​loaded from a CSV file. The​ program creates a node for each bid and connects the nodes together using pointers. I completed the sections that add ​bids to​ </w:t>
      </w:r>
      <w:proofErr w:type="gramStart"/>
      <w:r w:rsidRPr="00BC7D97">
        <w:t>either end</w:t>
      </w:r>
      <w:proofErr w:type="gramEnd"/>
      <w:r w:rsidRPr="00BC7D97">
        <w:t xml:space="preserve"> of the list, display the stored information, locate ​a bid by its ID, and​ delete ​a bid. I​ also kept a count of the bids in the list so the program could show how many records were loaded from the file. </w:t>
      </w:r>
    </w:p>
    <w:p w14:paraId="328E1C4C" w14:textId="53B821AB" w:rsidR="00D9534D" w:rsidRDefault="00D777A2" w:rsidP="00D9534D">
      <w:r w:rsidRPr="00D777A2">
        <w:t>​​One challenge I had was understanding how the​ pointers needed to change whenever a bid was added or removed. ​A small mistake could cause​ part of ​the list to become​ disconnected or leave a pointer referring to a node that had already been deleted. ​I handled this by checking​ whether the list was empty ​first​ and then treating the beginning and end of the list carefully. I tested the finished program by loading the full CSV file, adding bid ​98109, searching for it, removing it, and searching a second time to​ ​verify that it​ was gone. </w:t>
      </w:r>
      <w:r w:rsidR="00D9534D">
        <w:t xml:space="preserve"> </w:t>
      </w:r>
    </w:p>
    <w:p w14:paraId="65F33D5D" w14:textId="41CE659E" w:rsidR="00D9534D" w:rsidRDefault="00D9534D" w:rsidP="00D9534D">
      <w:pPr>
        <w:pStyle w:val="Heading2"/>
      </w:pPr>
      <w:r>
        <w:t>Pseudocode</w:t>
      </w:r>
    </w:p>
    <w:p w14:paraId="23272E41" w14:textId="77777777" w:rsidR="00D9534D" w:rsidRDefault="00D9534D" w:rsidP="00D9534D">
      <w:r>
        <w:t>Create Node structure</w:t>
      </w:r>
    </w:p>
    <w:p w14:paraId="312635C7" w14:textId="77777777" w:rsidR="00D9534D" w:rsidRDefault="00D9534D" w:rsidP="00D9534D">
      <w:r>
        <w:t xml:space="preserve">    Store one Bid</w:t>
      </w:r>
    </w:p>
    <w:p w14:paraId="21E9D5AE" w14:textId="77777777" w:rsidR="00D9534D" w:rsidRDefault="00D9534D" w:rsidP="00D9534D">
      <w:r>
        <w:t xml:space="preserve">    Store pointer to next Node</w:t>
      </w:r>
    </w:p>
    <w:p w14:paraId="22B74B81" w14:textId="77777777" w:rsidR="00D9534D" w:rsidRDefault="00D9534D" w:rsidP="00D9534D"/>
    <w:p w14:paraId="6CD85ECA" w14:textId="77777777" w:rsidR="00D9534D" w:rsidRDefault="00D9534D" w:rsidP="00D9534D">
      <w:r>
        <w:t>Initialize linked list</w:t>
      </w:r>
    </w:p>
    <w:p w14:paraId="43B95DCC" w14:textId="77777777" w:rsidR="00D9534D" w:rsidRDefault="00D9534D" w:rsidP="00D9534D">
      <w:r>
        <w:t xml:space="preserve">    Set head to null</w:t>
      </w:r>
    </w:p>
    <w:p w14:paraId="39504309" w14:textId="77777777" w:rsidR="00D9534D" w:rsidRDefault="00D9534D" w:rsidP="00D9534D">
      <w:r>
        <w:t xml:space="preserve">    Set tail to null</w:t>
      </w:r>
    </w:p>
    <w:p w14:paraId="572887A3" w14:textId="77777777" w:rsidR="00D9534D" w:rsidRDefault="00D9534D" w:rsidP="00D9534D">
      <w:r>
        <w:t xml:space="preserve">    Set size to 0</w:t>
      </w:r>
    </w:p>
    <w:p w14:paraId="48E84A1C" w14:textId="77777777" w:rsidR="00D9534D" w:rsidRDefault="00D9534D" w:rsidP="00D9534D"/>
    <w:p w14:paraId="12700278" w14:textId="77777777" w:rsidR="00D9534D" w:rsidRDefault="00D9534D" w:rsidP="00D9534D">
      <w:r>
        <w:t>Append a bid</w:t>
      </w:r>
    </w:p>
    <w:p w14:paraId="6E1B7774" w14:textId="77777777" w:rsidR="00D9534D" w:rsidRDefault="00D9534D" w:rsidP="00D9534D">
      <w:r>
        <w:lastRenderedPageBreak/>
        <w:t xml:space="preserve">    Create a new node with the bid</w:t>
      </w:r>
    </w:p>
    <w:p w14:paraId="2EC29062" w14:textId="77777777" w:rsidR="00D9534D" w:rsidRDefault="00D9534D" w:rsidP="00D9534D">
      <w:r>
        <w:t xml:space="preserve">    If the list is empty</w:t>
      </w:r>
    </w:p>
    <w:p w14:paraId="7929C129" w14:textId="77777777" w:rsidR="00D9534D" w:rsidRDefault="00D9534D" w:rsidP="00D9534D">
      <w:r>
        <w:t xml:space="preserve">        Set head and tail to the new node</w:t>
      </w:r>
    </w:p>
    <w:p w14:paraId="51E43FA0" w14:textId="77777777" w:rsidR="00D9534D" w:rsidRDefault="00D9534D" w:rsidP="00D9534D">
      <w:r>
        <w:t xml:space="preserve">    Otherwise</w:t>
      </w:r>
    </w:p>
    <w:p w14:paraId="3C69AF2C" w14:textId="77777777" w:rsidR="00D9534D" w:rsidRDefault="00D9534D" w:rsidP="00D9534D">
      <w:r>
        <w:t xml:space="preserve">        Point tail to the new node</w:t>
      </w:r>
    </w:p>
    <w:p w14:paraId="3D7200DA" w14:textId="77777777" w:rsidR="00D9534D" w:rsidRDefault="00D9534D" w:rsidP="00D9534D">
      <w:r>
        <w:t xml:space="preserve">        Move tail to the new node</w:t>
      </w:r>
    </w:p>
    <w:p w14:paraId="59978B2D" w14:textId="77777777" w:rsidR="00D9534D" w:rsidRDefault="00D9534D" w:rsidP="00D9534D">
      <w:r>
        <w:t xml:space="preserve">    Increase size</w:t>
      </w:r>
    </w:p>
    <w:p w14:paraId="25C33157" w14:textId="77777777" w:rsidR="00D9534D" w:rsidRDefault="00D9534D" w:rsidP="00D9534D"/>
    <w:p w14:paraId="4C4890F9" w14:textId="77777777" w:rsidR="00D9534D" w:rsidRDefault="00D9534D" w:rsidP="00D9534D">
      <w:r>
        <w:t>Prepend a bid</w:t>
      </w:r>
    </w:p>
    <w:p w14:paraId="16EE8D68" w14:textId="77777777" w:rsidR="00D9534D" w:rsidRDefault="00D9534D" w:rsidP="00D9534D">
      <w:r>
        <w:t xml:space="preserve">    Create a new node with the bid</w:t>
      </w:r>
    </w:p>
    <w:p w14:paraId="58B3864D" w14:textId="77777777" w:rsidR="00D9534D" w:rsidRDefault="00D9534D" w:rsidP="00D9534D">
      <w:r>
        <w:t xml:space="preserve">    If the list is empty</w:t>
      </w:r>
    </w:p>
    <w:p w14:paraId="7A3428A9" w14:textId="77777777" w:rsidR="00D9534D" w:rsidRDefault="00D9534D" w:rsidP="00D9534D">
      <w:r>
        <w:t xml:space="preserve">        Set head and tail to the new node</w:t>
      </w:r>
    </w:p>
    <w:p w14:paraId="3E08E2CA" w14:textId="77777777" w:rsidR="00D9534D" w:rsidRDefault="00D9534D" w:rsidP="00D9534D">
      <w:r>
        <w:t xml:space="preserve">    Otherwise</w:t>
      </w:r>
    </w:p>
    <w:p w14:paraId="75F141E9" w14:textId="77777777" w:rsidR="00D9534D" w:rsidRDefault="00D9534D" w:rsidP="00D9534D">
      <w:r>
        <w:t xml:space="preserve">        Point new node to current head</w:t>
      </w:r>
    </w:p>
    <w:p w14:paraId="437A8261" w14:textId="77777777" w:rsidR="00D9534D" w:rsidRDefault="00D9534D" w:rsidP="00D9534D">
      <w:r>
        <w:t xml:space="preserve">        Move head to new node</w:t>
      </w:r>
    </w:p>
    <w:p w14:paraId="4DE88B18" w14:textId="77777777" w:rsidR="00D9534D" w:rsidRDefault="00D9534D" w:rsidP="00D9534D">
      <w:r>
        <w:t xml:space="preserve">    Increase size</w:t>
      </w:r>
    </w:p>
    <w:p w14:paraId="6D2CF8F9" w14:textId="77777777" w:rsidR="00D9534D" w:rsidRDefault="00D9534D" w:rsidP="00D9534D"/>
    <w:p w14:paraId="71585FD1" w14:textId="77777777" w:rsidR="00D9534D" w:rsidRDefault="00D9534D" w:rsidP="00D9534D">
      <w:r>
        <w:t>Print the list</w:t>
      </w:r>
    </w:p>
    <w:p w14:paraId="6660BC66" w14:textId="77777777" w:rsidR="00D9534D" w:rsidRDefault="00D9534D" w:rsidP="00D9534D">
      <w:r>
        <w:t xml:space="preserve">    Start at head</w:t>
      </w:r>
    </w:p>
    <w:p w14:paraId="28288F6A" w14:textId="77777777" w:rsidR="00D9534D" w:rsidRDefault="00D9534D" w:rsidP="00D9534D">
      <w:r>
        <w:t xml:space="preserve">    While current node is not null</w:t>
      </w:r>
    </w:p>
    <w:p w14:paraId="3712A0BD" w14:textId="77777777" w:rsidR="00D9534D" w:rsidRDefault="00D9534D" w:rsidP="00D9534D">
      <w:r>
        <w:t xml:space="preserve">        Display bid ID, title, amount, and fund</w:t>
      </w:r>
    </w:p>
    <w:p w14:paraId="60AD3439" w14:textId="77777777" w:rsidR="00D9534D" w:rsidRDefault="00D9534D" w:rsidP="00D9534D">
      <w:r>
        <w:t xml:space="preserve">        Move to the next node</w:t>
      </w:r>
    </w:p>
    <w:p w14:paraId="6FB94612" w14:textId="77777777" w:rsidR="00D9534D" w:rsidRDefault="00D9534D" w:rsidP="00D9534D"/>
    <w:p w14:paraId="31C218CD" w14:textId="77777777" w:rsidR="00D9534D" w:rsidRDefault="00D9534D" w:rsidP="00D9534D">
      <w:r>
        <w:t>Search for a bid</w:t>
      </w:r>
    </w:p>
    <w:p w14:paraId="7E3E387A" w14:textId="77777777" w:rsidR="00D9534D" w:rsidRDefault="00D9534D" w:rsidP="00D9534D">
      <w:r>
        <w:lastRenderedPageBreak/>
        <w:t xml:space="preserve">    Start at head</w:t>
      </w:r>
    </w:p>
    <w:p w14:paraId="34098F84" w14:textId="77777777" w:rsidR="00D9534D" w:rsidRDefault="00D9534D" w:rsidP="00D9534D">
      <w:r>
        <w:t xml:space="preserve">    While current node is not null</w:t>
      </w:r>
    </w:p>
    <w:p w14:paraId="6DD383B5" w14:textId="77777777" w:rsidR="00D9534D" w:rsidRDefault="00D9534D" w:rsidP="00D9534D">
      <w:r>
        <w:t xml:space="preserve">        If current bid ID matches the requested ID</w:t>
      </w:r>
    </w:p>
    <w:p w14:paraId="66709EE7" w14:textId="77777777" w:rsidR="00D9534D" w:rsidRDefault="00D9534D" w:rsidP="00D9534D">
      <w:r>
        <w:t xml:space="preserve">            Return the bid</w:t>
      </w:r>
    </w:p>
    <w:p w14:paraId="098CF058" w14:textId="77777777" w:rsidR="00D9534D" w:rsidRDefault="00D9534D" w:rsidP="00D9534D">
      <w:r>
        <w:t xml:space="preserve">        Move to the next node</w:t>
      </w:r>
    </w:p>
    <w:p w14:paraId="7EED0D12" w14:textId="77777777" w:rsidR="00D9534D" w:rsidRDefault="00D9534D" w:rsidP="00D9534D">
      <w:r>
        <w:t xml:space="preserve">    Return an empty bid</w:t>
      </w:r>
    </w:p>
    <w:p w14:paraId="671B7914" w14:textId="77777777" w:rsidR="00D9534D" w:rsidRDefault="00D9534D" w:rsidP="00D9534D"/>
    <w:p w14:paraId="2400D2C1" w14:textId="77777777" w:rsidR="00D9534D" w:rsidRDefault="00D9534D" w:rsidP="00D9534D">
      <w:r>
        <w:t>Remove a bid</w:t>
      </w:r>
    </w:p>
    <w:p w14:paraId="4EA1EB76" w14:textId="77777777" w:rsidR="00D9534D" w:rsidRDefault="00D9534D" w:rsidP="00D9534D">
      <w:r>
        <w:t xml:space="preserve">    If the list is empty</w:t>
      </w:r>
    </w:p>
    <w:p w14:paraId="34D2F44C" w14:textId="77777777" w:rsidR="00D9534D" w:rsidRDefault="00D9534D" w:rsidP="00D9534D">
      <w:r>
        <w:t xml:space="preserve">        Stop</w:t>
      </w:r>
    </w:p>
    <w:p w14:paraId="1BF2C6B4" w14:textId="77777777" w:rsidR="00D9534D" w:rsidRDefault="00D9534D" w:rsidP="00D9534D">
      <w:r>
        <w:t xml:space="preserve">    If the head contains the requested bid</w:t>
      </w:r>
    </w:p>
    <w:p w14:paraId="4BBD989E" w14:textId="77777777" w:rsidR="00D9534D" w:rsidRDefault="00D9534D" w:rsidP="00D9534D">
      <w:r>
        <w:t xml:space="preserve">        Move head to the next node</w:t>
      </w:r>
    </w:p>
    <w:p w14:paraId="4394CC33" w14:textId="77777777" w:rsidR="00D9534D" w:rsidRDefault="00D9534D" w:rsidP="00D9534D">
      <w:r>
        <w:t xml:space="preserve">        Delete the old head</w:t>
      </w:r>
    </w:p>
    <w:p w14:paraId="3E6AA276" w14:textId="77777777" w:rsidR="00D9534D" w:rsidRDefault="00D9534D" w:rsidP="00D9534D">
      <w:r>
        <w:t xml:space="preserve">        Decrease size</w:t>
      </w:r>
    </w:p>
    <w:p w14:paraId="1BE74BDB" w14:textId="77777777" w:rsidR="00D9534D" w:rsidRDefault="00D9534D" w:rsidP="00D9534D">
      <w:r>
        <w:t xml:space="preserve">        If the list is now empty</w:t>
      </w:r>
    </w:p>
    <w:p w14:paraId="1355D2E0" w14:textId="77777777" w:rsidR="00D9534D" w:rsidRDefault="00D9534D" w:rsidP="00D9534D">
      <w:r>
        <w:t xml:space="preserve">            Set tail to null</w:t>
      </w:r>
    </w:p>
    <w:p w14:paraId="5E878555" w14:textId="77777777" w:rsidR="00D9534D" w:rsidRDefault="00D9534D" w:rsidP="00D9534D">
      <w:r>
        <w:t xml:space="preserve">        Stop</w:t>
      </w:r>
    </w:p>
    <w:p w14:paraId="1013034B" w14:textId="77777777" w:rsidR="00D9534D" w:rsidRDefault="00D9534D" w:rsidP="00D9534D">
      <w:r>
        <w:t xml:space="preserve">    Start at head</w:t>
      </w:r>
    </w:p>
    <w:p w14:paraId="44721FEC" w14:textId="77777777" w:rsidR="00D9534D" w:rsidRDefault="00D9534D" w:rsidP="00D9534D">
      <w:r>
        <w:t xml:space="preserve">    While the next node is not null</w:t>
      </w:r>
    </w:p>
    <w:p w14:paraId="693F8C1B" w14:textId="77777777" w:rsidR="00D9534D" w:rsidRDefault="00D9534D" w:rsidP="00D9534D">
      <w:r>
        <w:t xml:space="preserve">        If the next node contains the requested bid</w:t>
      </w:r>
    </w:p>
    <w:p w14:paraId="45EECCD0" w14:textId="77777777" w:rsidR="00D9534D" w:rsidRDefault="00D9534D" w:rsidP="00D9534D">
      <w:r>
        <w:t xml:space="preserve">            Save the next node temporarily</w:t>
      </w:r>
    </w:p>
    <w:p w14:paraId="75341BB4" w14:textId="77777777" w:rsidR="00D9534D" w:rsidRDefault="00D9534D" w:rsidP="00D9534D">
      <w:r>
        <w:t xml:space="preserve">            Point current node past the node being removed</w:t>
      </w:r>
    </w:p>
    <w:p w14:paraId="6B17C7EB" w14:textId="77777777" w:rsidR="00D9534D" w:rsidRDefault="00D9534D" w:rsidP="00D9534D">
      <w:r>
        <w:t xml:space="preserve">            If the removed node is the tail</w:t>
      </w:r>
    </w:p>
    <w:p w14:paraId="0A5D6235" w14:textId="77777777" w:rsidR="00D9534D" w:rsidRDefault="00D9534D" w:rsidP="00D9534D">
      <w:r>
        <w:t xml:space="preserve">                Move tail to current node</w:t>
      </w:r>
    </w:p>
    <w:p w14:paraId="3B8D4B05" w14:textId="77777777" w:rsidR="00D9534D" w:rsidRDefault="00D9534D" w:rsidP="00D9534D">
      <w:r>
        <w:lastRenderedPageBreak/>
        <w:t xml:space="preserve">            Delete the removed node</w:t>
      </w:r>
    </w:p>
    <w:p w14:paraId="3683C866" w14:textId="77777777" w:rsidR="00D9534D" w:rsidRDefault="00D9534D" w:rsidP="00D9534D">
      <w:r>
        <w:t xml:space="preserve">            Decrease size</w:t>
      </w:r>
    </w:p>
    <w:p w14:paraId="78ABB2C3" w14:textId="77777777" w:rsidR="00D9534D" w:rsidRDefault="00D9534D" w:rsidP="00D9534D">
      <w:r>
        <w:t xml:space="preserve">            Stop</w:t>
      </w:r>
    </w:p>
    <w:p w14:paraId="4B733D47" w14:textId="6DF5EE81" w:rsidR="00D9534D" w:rsidRDefault="00D9534D" w:rsidP="00D9534D">
      <w:r>
        <w:t xml:space="preserve">        Move to the next node</w:t>
      </w:r>
    </w:p>
    <w:p w14:paraId="38CD38DC" w14:textId="77777777" w:rsidR="00D9534D" w:rsidRDefault="00D9534D" w:rsidP="00D9534D"/>
    <w:p w14:paraId="27B33907" w14:textId="77777777" w:rsidR="00D9534D" w:rsidRPr="00D9534D" w:rsidRDefault="00D9534D" w:rsidP="00D9534D"/>
    <w:sectPr w:rsidR="00D9534D" w:rsidRPr="00D953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150D" w14:textId="77777777" w:rsidR="00101382" w:rsidRDefault="00101382">
      <w:pPr>
        <w:spacing w:line="240" w:lineRule="auto"/>
      </w:pPr>
      <w:r>
        <w:separator/>
      </w:r>
    </w:p>
    <w:p w14:paraId="1A7765EC" w14:textId="77777777" w:rsidR="00101382" w:rsidRDefault="00101382"/>
  </w:endnote>
  <w:endnote w:type="continuationSeparator" w:id="0">
    <w:p w14:paraId="67DEB216" w14:textId="77777777" w:rsidR="00101382" w:rsidRDefault="00101382">
      <w:pPr>
        <w:spacing w:line="240" w:lineRule="auto"/>
      </w:pPr>
      <w:r>
        <w:continuationSeparator/>
      </w:r>
    </w:p>
    <w:p w14:paraId="6562EACE" w14:textId="77777777" w:rsidR="00101382" w:rsidRDefault="001013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3777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981D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31C79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06C3C" w14:textId="77777777" w:rsidR="00101382" w:rsidRDefault="00101382">
      <w:pPr>
        <w:spacing w:line="240" w:lineRule="auto"/>
      </w:pPr>
      <w:r>
        <w:separator/>
      </w:r>
    </w:p>
    <w:p w14:paraId="3934F5E4" w14:textId="77777777" w:rsidR="00101382" w:rsidRDefault="00101382"/>
  </w:footnote>
  <w:footnote w:type="continuationSeparator" w:id="0">
    <w:p w14:paraId="426B1843" w14:textId="77777777" w:rsidR="00101382" w:rsidRDefault="00101382">
      <w:pPr>
        <w:spacing w:line="240" w:lineRule="auto"/>
      </w:pPr>
      <w:r>
        <w:continuationSeparator/>
      </w:r>
    </w:p>
    <w:p w14:paraId="218E954A" w14:textId="77777777" w:rsidR="00101382" w:rsidRDefault="001013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7923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B74D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0C40E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4D"/>
    <w:rsid w:val="00023AFE"/>
    <w:rsid w:val="000A3D9B"/>
    <w:rsid w:val="000D4642"/>
    <w:rsid w:val="000D539D"/>
    <w:rsid w:val="00101382"/>
    <w:rsid w:val="00116273"/>
    <w:rsid w:val="002C79E6"/>
    <w:rsid w:val="002F3AE9"/>
    <w:rsid w:val="003804CC"/>
    <w:rsid w:val="003A3065"/>
    <w:rsid w:val="005C199E"/>
    <w:rsid w:val="00664C1A"/>
    <w:rsid w:val="0087407D"/>
    <w:rsid w:val="00A417C1"/>
    <w:rsid w:val="00B863FB"/>
    <w:rsid w:val="00B86440"/>
    <w:rsid w:val="00BB2D6F"/>
    <w:rsid w:val="00BC7D97"/>
    <w:rsid w:val="00C00F8F"/>
    <w:rsid w:val="00C03068"/>
    <w:rsid w:val="00D620FD"/>
    <w:rsid w:val="00D777A2"/>
    <w:rsid w:val="00D91044"/>
    <w:rsid w:val="00D9534D"/>
    <w:rsid w:val="00E67454"/>
    <w:rsid w:val="00EF55C5"/>
    <w:rsid w:val="00F6242A"/>
    <w:rsid w:val="00F9112F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61F49"/>
  <w15:chartTrackingRefBased/>
  <w15:docId w15:val="{80A1BFB2-2645-4804-B7F2-06441DB8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r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</TotalTime>
  <Pages>5</Pages>
  <Words>537</Words>
  <Characters>2269</Characters>
  <Application>Microsoft Office Word</Application>
  <DocSecurity>0</DocSecurity>
  <Lines>113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Paula Harris</cp:lastModifiedBy>
  <cp:revision>3</cp:revision>
  <dcterms:created xsi:type="dcterms:W3CDTF">2026-07-13T18:31:00Z</dcterms:created>
  <dcterms:modified xsi:type="dcterms:W3CDTF">2026-07-13T18:53:00Z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