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39A15" w14:textId="77777777" w:rsidR="002C79E6" w:rsidRDefault="002C79E6" w:rsidP="002C79E6"/>
    <w:p w14:paraId="4A9ACE1B" w14:textId="77777777" w:rsidR="002C79E6" w:rsidRDefault="002C79E6" w:rsidP="002C79E6"/>
    <w:p w14:paraId="2FE1AE50" w14:textId="77777777" w:rsidR="002C79E6" w:rsidRDefault="002C79E6" w:rsidP="002C79E6"/>
    <w:p w14:paraId="7FE8F7FE" w14:textId="77777777" w:rsidR="002C79E6" w:rsidRDefault="002C79E6" w:rsidP="002C79E6"/>
    <w:p w14:paraId="277ECFAC" w14:textId="77777777" w:rsidR="002C79E6" w:rsidRDefault="002C79E6" w:rsidP="002C79E6"/>
    <w:p w14:paraId="46F1D1D3" w14:textId="316BCED3" w:rsidR="6A36C4BF" w:rsidRPr="00B863FB" w:rsidRDefault="00FD69B2" w:rsidP="00B863FB">
      <w:pPr>
        <w:pStyle w:val="Title"/>
      </w:pPr>
      <w:r w:rsidRPr="00FD69B2">
        <w:t>5-2 Assignment: Binary Search Tree</w:t>
      </w:r>
    </w:p>
    <w:p w14:paraId="460B6B69" w14:textId="788BB62B" w:rsidR="201D26C8" w:rsidRDefault="201D26C8" w:rsidP="002C79E6">
      <w:pPr>
        <w:pStyle w:val="Subtitle"/>
      </w:pPr>
    </w:p>
    <w:p w14:paraId="3F247A3B" w14:textId="06ECA604" w:rsidR="00A417C1" w:rsidRDefault="00FD69B2" w:rsidP="002C79E6">
      <w:pPr>
        <w:pStyle w:val="Subtitle"/>
      </w:pPr>
      <w:r>
        <w:t>Paula</w:t>
      </w:r>
      <w:r w:rsidR="002C79E6" w:rsidRPr="002C79E6">
        <w:t xml:space="preserve"> </w:t>
      </w:r>
      <w:r>
        <w:t>Harris</w:t>
      </w:r>
    </w:p>
    <w:p w14:paraId="7571F02A" w14:textId="011E17E9" w:rsidR="002C79E6" w:rsidRDefault="00FD69B2" w:rsidP="002C79E6">
      <w:pPr>
        <w:pStyle w:val="Subtitle"/>
      </w:pPr>
      <w:r>
        <w:t>Southern New Hampshire University</w:t>
      </w:r>
    </w:p>
    <w:p w14:paraId="2F176715" w14:textId="09036824" w:rsidR="002C79E6" w:rsidRDefault="00FD69B2" w:rsidP="002C79E6">
      <w:pPr>
        <w:pStyle w:val="Subtitle"/>
      </w:pPr>
      <w:r>
        <w:t>CS-300:</w:t>
      </w:r>
      <w:r w:rsidR="002C79E6">
        <w:t xml:space="preserve"> </w:t>
      </w:r>
      <w:r>
        <w:t>Analysis and Design</w:t>
      </w:r>
    </w:p>
    <w:p w14:paraId="2FDA52CB" w14:textId="787B60B6" w:rsidR="002C79E6" w:rsidRDefault="00FD69B2" w:rsidP="002C79E6">
      <w:pPr>
        <w:pStyle w:val="Subtitle"/>
      </w:pPr>
      <w:r>
        <w:t>James Webb</w:t>
      </w:r>
    </w:p>
    <w:p w14:paraId="65A6F821" w14:textId="7F80C04D" w:rsidR="201D26C8" w:rsidRDefault="00FD69B2" w:rsidP="002C79E6">
      <w:pPr>
        <w:pStyle w:val="Subtitle"/>
      </w:pPr>
      <w:r>
        <w:t>July 31, 2026</w:t>
      </w:r>
    </w:p>
    <w:p w14:paraId="518A07A4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37540FDF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2EF1AA11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08160FAB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5163BD28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7A5C7D8C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494951C7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1CD32B1E" w14:textId="77777777" w:rsidR="000D4642" w:rsidRDefault="000D4642">
      <w:pPr>
        <w:rPr>
          <w:rFonts w:ascii="Calibri" w:eastAsia="Calibri" w:hAnsi="Calibri" w:cs="Calibri"/>
          <w:szCs w:val="22"/>
        </w:rPr>
      </w:pPr>
      <w:r>
        <w:rPr>
          <w:rFonts w:ascii="Calibri" w:eastAsia="Calibri" w:hAnsi="Calibri" w:cs="Calibri"/>
          <w:szCs w:val="22"/>
        </w:rPr>
        <w:br w:type="page"/>
      </w:r>
    </w:p>
    <w:p w14:paraId="7A05727D" w14:textId="2F2A6B03" w:rsidR="67AE9998" w:rsidRDefault="00FD69B2" w:rsidP="00FD69B2">
      <w:pPr>
        <w:pStyle w:val="SectionTitle"/>
      </w:pPr>
      <w:r w:rsidRPr="00FD69B2">
        <w:lastRenderedPageBreak/>
        <w:t>5-2 Assignment: Binary Search Tree</w:t>
      </w:r>
    </w:p>
    <w:p w14:paraId="49992D02" w14:textId="6E1E6170" w:rsidR="00FD69B2" w:rsidRDefault="00A8376D" w:rsidP="00FD69B2">
      <w:r w:rsidRPr="00A8376D">
        <w:t>The main objective ​of this program was to​ store and manage ​auction bid​ data using a binary search tree. I completed the methods needed to ​insert, search​ for, display, ​and remove bids. I also​ added ​in-​​order, pre-order, and post-order​ tree traversals. The ​program uses bid​ ​IDs to​ determine where ​each bid​ belongs in ​the tree​. Smaller ​IDs go to​​ the left and larger IDs to the right​, allowing the program to search more quickly without reviewing every bid individually</w:t>
      </w:r>
      <w:r w:rsidR="00FD69B2">
        <w:t>.</w:t>
      </w:r>
    </w:p>
    <w:p w14:paraId="15DF438B" w14:textId="7427CCA6" w:rsidR="00FD69B2" w:rsidRDefault="00A8376D" w:rsidP="00FD69B2">
      <w:r w:rsidRPr="00A8376D">
        <w:t>One challenge I encountered was making sure I was editing and submitting the correct copy of the source file. Eclipse saved the updated program inside its workspace, while the original file remained in a different folder. I resolved this by locating the file directly through Eclipse, opening it outside the program to confirm the changes were present, and then using that verified copy for submission</w:t>
      </w:r>
      <w:r w:rsidR="00FD69B2">
        <w:t>.</w:t>
      </w:r>
    </w:p>
    <w:p w14:paraId="505195BA" w14:textId="286CCDCC" w:rsidR="00414EBA" w:rsidRDefault="00414EBA" w:rsidP="00414EBA">
      <w:pPr>
        <w:pStyle w:val="Heading2"/>
      </w:pPr>
      <w:r>
        <w:t>Pseudocode</w:t>
      </w:r>
    </w:p>
    <w:p w14:paraId="5181F5B5" w14:textId="77777777" w:rsidR="00414EBA" w:rsidRDefault="00414EBA" w:rsidP="00414EBA">
      <w:r>
        <w:t>START PROGRAM</w:t>
      </w:r>
    </w:p>
    <w:p w14:paraId="01BC0BD5" w14:textId="77777777" w:rsidR="00414EBA" w:rsidRDefault="00414EBA" w:rsidP="00414EBA"/>
    <w:p w14:paraId="261E8D26" w14:textId="77777777" w:rsidR="00414EBA" w:rsidRDefault="00414EBA" w:rsidP="00414EBA">
      <w:r>
        <w:t>Create an empty binary search tree</w:t>
      </w:r>
    </w:p>
    <w:p w14:paraId="7D19A912" w14:textId="77777777" w:rsidR="00414EBA" w:rsidRDefault="00414EBA" w:rsidP="00414EBA"/>
    <w:p w14:paraId="5C780635" w14:textId="77777777" w:rsidR="00414EBA" w:rsidRDefault="00414EBA" w:rsidP="00414EBA">
      <w:r>
        <w:t>DISPLAY menu</w:t>
      </w:r>
    </w:p>
    <w:p w14:paraId="3A0E8C82" w14:textId="2CECD21B" w:rsidR="00414EBA" w:rsidRDefault="00414EBA" w:rsidP="00D25CEA">
      <w:r>
        <w:t>WHILE user does not choose Exit</w:t>
      </w:r>
    </w:p>
    <w:p w14:paraId="5B313CC1" w14:textId="5D6E372A" w:rsidR="00414EBA" w:rsidRDefault="00414EBA" w:rsidP="00414EBA">
      <w:r>
        <w:t xml:space="preserve"> </w:t>
      </w:r>
      <w:r w:rsidR="00E77283">
        <w:tab/>
      </w:r>
      <w:r>
        <w:t>IF user chooses Load Bids</w:t>
      </w:r>
    </w:p>
    <w:p w14:paraId="0AF496AD" w14:textId="0DC9582F" w:rsidR="00414EBA" w:rsidRDefault="00414EBA" w:rsidP="00414EBA">
      <w:r>
        <w:t xml:space="preserve">        </w:t>
      </w:r>
      <w:r w:rsidR="00E77283">
        <w:tab/>
      </w:r>
      <w:r w:rsidR="00E77283">
        <w:tab/>
      </w:r>
      <w:r>
        <w:t>Open CSV file</w:t>
      </w:r>
    </w:p>
    <w:p w14:paraId="6445272A" w14:textId="03E2EA9E" w:rsidR="00414EBA" w:rsidRDefault="00414EBA" w:rsidP="00414EBA">
      <w:r>
        <w:t xml:space="preserve">        </w:t>
      </w:r>
      <w:r w:rsidR="00E77283">
        <w:tab/>
      </w:r>
      <w:r w:rsidR="00E77283">
        <w:tab/>
      </w:r>
      <w:r>
        <w:t>FOR each row in the file</w:t>
      </w:r>
    </w:p>
    <w:p w14:paraId="4BFC5890" w14:textId="1964753A" w:rsidR="00414EBA" w:rsidRDefault="00414EBA" w:rsidP="00414EBA">
      <w:r>
        <w:t xml:space="preserve">            </w:t>
      </w:r>
      <w:r w:rsidR="00E77283">
        <w:tab/>
      </w:r>
      <w:r w:rsidR="00E77283">
        <w:tab/>
      </w:r>
      <w:r w:rsidR="00E77283">
        <w:tab/>
      </w:r>
      <w:r>
        <w:t>Create a bid</w:t>
      </w:r>
    </w:p>
    <w:p w14:paraId="2ADE7224" w14:textId="750B34A0" w:rsidR="00414EBA" w:rsidRDefault="00414EBA" w:rsidP="00414EBA">
      <w:r>
        <w:t xml:space="preserve">            </w:t>
      </w:r>
      <w:r w:rsidR="00E77283">
        <w:tab/>
      </w:r>
      <w:r w:rsidR="00E77283">
        <w:tab/>
      </w:r>
      <w:r w:rsidR="00E77283">
        <w:tab/>
      </w:r>
      <w:r>
        <w:t>Insert bid into binary search tree</w:t>
      </w:r>
    </w:p>
    <w:p w14:paraId="32CDA326" w14:textId="67C93CD1" w:rsidR="00414EBA" w:rsidRDefault="00414EBA" w:rsidP="00414EBA">
      <w:r>
        <w:t xml:space="preserve">        </w:t>
      </w:r>
      <w:r w:rsidR="00E77283">
        <w:tab/>
      </w:r>
      <w:r w:rsidR="00E77283">
        <w:tab/>
      </w:r>
      <w:r>
        <w:t>END FOR</w:t>
      </w:r>
    </w:p>
    <w:p w14:paraId="15F8BB01" w14:textId="77777777" w:rsidR="00414EBA" w:rsidRDefault="00414EBA" w:rsidP="00414EBA"/>
    <w:p w14:paraId="022AD2CF" w14:textId="14451BA5" w:rsidR="00414EBA" w:rsidRDefault="00414EBA" w:rsidP="00414EBA">
      <w:r>
        <w:lastRenderedPageBreak/>
        <w:t xml:space="preserve">    </w:t>
      </w:r>
      <w:r w:rsidR="00D25CEA">
        <w:tab/>
      </w:r>
      <w:r>
        <w:t xml:space="preserve">ELSE IF </w:t>
      </w:r>
      <w:proofErr w:type="gramStart"/>
      <w:r>
        <w:t>user chooses</w:t>
      </w:r>
      <w:proofErr w:type="gramEnd"/>
      <w:r>
        <w:t xml:space="preserve"> </w:t>
      </w:r>
      <w:proofErr w:type="gramStart"/>
      <w:r>
        <w:t>Display</w:t>
      </w:r>
      <w:proofErr w:type="gramEnd"/>
      <w:r>
        <w:t xml:space="preserve"> All Bids</w:t>
      </w:r>
    </w:p>
    <w:p w14:paraId="3FE60094" w14:textId="1D774F8E" w:rsidR="00414EBA" w:rsidRDefault="00414EBA" w:rsidP="00414EBA">
      <w:r>
        <w:t xml:space="preserve">        </w:t>
      </w:r>
      <w:r w:rsidR="00D25CEA">
        <w:tab/>
      </w:r>
      <w:r w:rsidR="00D25CEA">
        <w:tab/>
      </w:r>
      <w:r>
        <w:t>Traverse tree in order</w:t>
      </w:r>
    </w:p>
    <w:p w14:paraId="75B0FC24" w14:textId="38E11FDC" w:rsidR="00414EBA" w:rsidRDefault="00414EBA" w:rsidP="00414EBA">
      <w:r>
        <w:t xml:space="preserve">            </w:t>
      </w:r>
      <w:r w:rsidR="00D25CEA">
        <w:tab/>
      </w:r>
      <w:r w:rsidR="00D25CEA">
        <w:tab/>
      </w:r>
      <w:r w:rsidR="00D25CEA">
        <w:tab/>
      </w:r>
      <w:proofErr w:type="gramStart"/>
      <w:r>
        <w:t>Visit</w:t>
      </w:r>
      <w:proofErr w:type="gramEnd"/>
      <w:r>
        <w:t xml:space="preserve"> left subtree</w:t>
      </w:r>
    </w:p>
    <w:p w14:paraId="21C5E1C6" w14:textId="6D472E0B" w:rsidR="00414EBA" w:rsidRDefault="00414EBA" w:rsidP="00414EBA">
      <w:r>
        <w:t xml:space="preserve">            </w:t>
      </w:r>
      <w:r w:rsidR="00D25CEA">
        <w:tab/>
      </w:r>
      <w:r w:rsidR="00D25CEA">
        <w:tab/>
      </w:r>
      <w:r w:rsidR="00D25CEA">
        <w:tab/>
      </w:r>
      <w:r>
        <w:t>Display current bid</w:t>
      </w:r>
    </w:p>
    <w:p w14:paraId="3F732399" w14:textId="1C7A842E" w:rsidR="00414EBA" w:rsidRDefault="00414EBA" w:rsidP="00414EBA">
      <w:r>
        <w:t xml:space="preserve">            </w:t>
      </w:r>
      <w:r w:rsidR="00D25CEA">
        <w:tab/>
      </w:r>
      <w:r w:rsidR="00D25CEA">
        <w:tab/>
      </w:r>
      <w:r w:rsidR="00D25CEA">
        <w:tab/>
      </w:r>
      <w:r>
        <w:t>Visit right subtree</w:t>
      </w:r>
    </w:p>
    <w:p w14:paraId="3F29870A" w14:textId="77777777" w:rsidR="00414EBA" w:rsidRDefault="00414EBA" w:rsidP="00414EBA"/>
    <w:p w14:paraId="372E5809" w14:textId="232D8EBC" w:rsidR="00414EBA" w:rsidRDefault="00414EBA" w:rsidP="00414EBA">
      <w:r>
        <w:t xml:space="preserve">    </w:t>
      </w:r>
      <w:r w:rsidR="00D25CEA">
        <w:tab/>
      </w:r>
      <w:r>
        <w:t>ELSE IF user chooses Find Bid</w:t>
      </w:r>
    </w:p>
    <w:p w14:paraId="07F41D1A" w14:textId="42411ED8" w:rsidR="00414EBA" w:rsidRDefault="00414EBA" w:rsidP="00414EBA">
      <w:r>
        <w:t xml:space="preserve">        </w:t>
      </w:r>
      <w:r w:rsidR="00D25CEA">
        <w:tab/>
      </w:r>
      <w:r w:rsidR="00D25CEA">
        <w:tab/>
      </w:r>
      <w:r>
        <w:t>Ask user for bid ID</w:t>
      </w:r>
    </w:p>
    <w:p w14:paraId="3B0D1B07" w14:textId="2B47AC6F" w:rsidR="00414EBA" w:rsidRDefault="00414EBA" w:rsidP="00414EBA">
      <w:r>
        <w:t xml:space="preserve">        </w:t>
      </w:r>
      <w:r w:rsidR="00D25CEA">
        <w:tab/>
      </w:r>
      <w:r w:rsidR="00D25CEA">
        <w:tab/>
      </w:r>
      <w:r>
        <w:t>Start at root</w:t>
      </w:r>
    </w:p>
    <w:p w14:paraId="00D2B84F" w14:textId="77777777" w:rsidR="00414EBA" w:rsidRDefault="00414EBA" w:rsidP="00414EBA"/>
    <w:p w14:paraId="2EF55D3B" w14:textId="0ADE3E30" w:rsidR="00414EBA" w:rsidRDefault="00414EBA" w:rsidP="00414EBA">
      <w:r>
        <w:t xml:space="preserve">        </w:t>
      </w:r>
      <w:r w:rsidR="00D25CEA">
        <w:tab/>
      </w:r>
      <w:r w:rsidR="00D25CEA">
        <w:tab/>
      </w:r>
      <w:r>
        <w:t>WHILE current node is not null</w:t>
      </w:r>
    </w:p>
    <w:p w14:paraId="1606728F" w14:textId="721FDA2A" w:rsidR="00414EBA" w:rsidRDefault="00414EBA" w:rsidP="00414EBA">
      <w:r>
        <w:t xml:space="preserve">            </w:t>
      </w:r>
      <w:r w:rsidR="00D25CEA">
        <w:tab/>
      </w:r>
      <w:r w:rsidR="00D25CEA">
        <w:tab/>
      </w:r>
      <w:r w:rsidR="00D25CEA">
        <w:tab/>
      </w:r>
      <w:r>
        <w:t>IF bid ID matches current node</w:t>
      </w:r>
    </w:p>
    <w:p w14:paraId="106599ED" w14:textId="38BD474A" w:rsidR="00414EBA" w:rsidRDefault="00414EBA" w:rsidP="00414EBA">
      <w:r>
        <w:t xml:space="preserve">                </w:t>
      </w:r>
      <w:r w:rsidR="00D25CEA">
        <w:tab/>
      </w:r>
      <w:r w:rsidR="00D25CEA">
        <w:tab/>
      </w:r>
      <w:r w:rsidR="00D25CEA">
        <w:tab/>
      </w:r>
      <w:r>
        <w:t>Return and display bid</w:t>
      </w:r>
    </w:p>
    <w:p w14:paraId="24CEDD3F" w14:textId="2747EEE7" w:rsidR="00414EBA" w:rsidRDefault="00414EBA" w:rsidP="00414EBA">
      <w:r>
        <w:t xml:space="preserve">            </w:t>
      </w:r>
      <w:r w:rsidR="00D25CEA">
        <w:tab/>
      </w:r>
      <w:r w:rsidR="00D25CEA">
        <w:tab/>
      </w:r>
      <w:r w:rsidR="00D25CEA">
        <w:tab/>
      </w:r>
      <w:r>
        <w:t>ELSE IF bid ID is smaller</w:t>
      </w:r>
    </w:p>
    <w:p w14:paraId="2F0A884D" w14:textId="1951F30E" w:rsidR="00414EBA" w:rsidRDefault="00414EBA" w:rsidP="00414EBA">
      <w:r>
        <w:t xml:space="preserve">                </w:t>
      </w:r>
      <w:r w:rsidR="00D25CEA">
        <w:tab/>
      </w:r>
      <w:r w:rsidR="00D25CEA">
        <w:tab/>
      </w:r>
      <w:r w:rsidR="00D25CEA">
        <w:tab/>
      </w:r>
      <w:r>
        <w:t>Move to left child</w:t>
      </w:r>
    </w:p>
    <w:p w14:paraId="421BBBF7" w14:textId="11275E56" w:rsidR="00414EBA" w:rsidRDefault="00414EBA" w:rsidP="00414EBA">
      <w:r>
        <w:t xml:space="preserve">            </w:t>
      </w:r>
      <w:r w:rsidR="00D25CEA">
        <w:tab/>
      </w:r>
      <w:r w:rsidR="00D25CEA">
        <w:tab/>
      </w:r>
      <w:r w:rsidR="00D25CEA">
        <w:tab/>
      </w:r>
      <w:r>
        <w:t>ELSE</w:t>
      </w:r>
    </w:p>
    <w:p w14:paraId="3D06C796" w14:textId="2305E637" w:rsidR="00414EBA" w:rsidRDefault="00414EBA" w:rsidP="00414EBA">
      <w:r>
        <w:t xml:space="preserve">                </w:t>
      </w:r>
      <w:r w:rsidR="00D25CEA">
        <w:tab/>
      </w:r>
      <w:r w:rsidR="00D25CEA">
        <w:tab/>
      </w:r>
      <w:r w:rsidR="00D25CEA">
        <w:tab/>
      </w:r>
      <w:r>
        <w:t>Move to right child</w:t>
      </w:r>
    </w:p>
    <w:p w14:paraId="4823A759" w14:textId="4B75348F" w:rsidR="00414EBA" w:rsidRDefault="00414EBA" w:rsidP="00414EBA">
      <w:r>
        <w:t xml:space="preserve">            </w:t>
      </w:r>
      <w:r w:rsidR="00D5457A">
        <w:tab/>
      </w:r>
      <w:r w:rsidR="00D5457A">
        <w:tab/>
      </w:r>
      <w:r w:rsidR="00D5457A">
        <w:tab/>
      </w:r>
      <w:r>
        <w:t>END IF</w:t>
      </w:r>
    </w:p>
    <w:p w14:paraId="1AD7E3B7" w14:textId="21A39E43" w:rsidR="00414EBA" w:rsidRDefault="00414EBA" w:rsidP="00414EBA">
      <w:r>
        <w:t xml:space="preserve">        </w:t>
      </w:r>
      <w:r w:rsidR="00D5457A">
        <w:tab/>
      </w:r>
      <w:r w:rsidR="00D5457A">
        <w:tab/>
      </w:r>
      <w:r>
        <w:t>END WHILE</w:t>
      </w:r>
    </w:p>
    <w:p w14:paraId="6747A9E9" w14:textId="77777777" w:rsidR="00414EBA" w:rsidRDefault="00414EBA" w:rsidP="00414EBA"/>
    <w:p w14:paraId="434E45F5" w14:textId="6AE18BDA" w:rsidR="00414EBA" w:rsidRDefault="00414EBA" w:rsidP="00414EBA">
      <w:r>
        <w:t xml:space="preserve">        </w:t>
      </w:r>
      <w:r w:rsidR="00D5457A">
        <w:tab/>
      </w:r>
      <w:r w:rsidR="00D5457A">
        <w:tab/>
      </w:r>
      <w:r>
        <w:t>Display bid not found</w:t>
      </w:r>
    </w:p>
    <w:p w14:paraId="2CDE9A94" w14:textId="77777777" w:rsidR="00414EBA" w:rsidRDefault="00414EBA" w:rsidP="00414EBA"/>
    <w:p w14:paraId="72DCD9AF" w14:textId="69BF2081" w:rsidR="00414EBA" w:rsidRDefault="00414EBA" w:rsidP="00414EBA">
      <w:r>
        <w:t xml:space="preserve">    </w:t>
      </w:r>
      <w:r w:rsidR="00D5457A">
        <w:tab/>
      </w:r>
      <w:r>
        <w:t>ELSE IF user chooses Remove Bid</w:t>
      </w:r>
    </w:p>
    <w:p w14:paraId="1D97F813" w14:textId="43086B43" w:rsidR="00414EBA" w:rsidRDefault="00414EBA" w:rsidP="00414EBA">
      <w:r>
        <w:t xml:space="preserve">        </w:t>
      </w:r>
      <w:r w:rsidR="00D5457A">
        <w:tab/>
      </w:r>
      <w:r w:rsidR="00D5457A">
        <w:tab/>
      </w:r>
      <w:r>
        <w:t>Ask user for bid ID</w:t>
      </w:r>
    </w:p>
    <w:p w14:paraId="6A14C126" w14:textId="07923978" w:rsidR="00414EBA" w:rsidRDefault="00414EBA" w:rsidP="00414EBA">
      <w:r>
        <w:lastRenderedPageBreak/>
        <w:t xml:space="preserve">        </w:t>
      </w:r>
      <w:r w:rsidR="00D5457A">
        <w:tab/>
      </w:r>
      <w:r w:rsidR="00D5457A">
        <w:tab/>
      </w:r>
      <w:r>
        <w:t>Search tree recursively</w:t>
      </w:r>
    </w:p>
    <w:p w14:paraId="3942BD40" w14:textId="77777777" w:rsidR="00414EBA" w:rsidRDefault="00414EBA" w:rsidP="00414EBA"/>
    <w:p w14:paraId="5063100C" w14:textId="72A23AB9" w:rsidR="00414EBA" w:rsidRDefault="00414EBA" w:rsidP="00414EBA">
      <w:r>
        <w:t xml:space="preserve">        </w:t>
      </w:r>
      <w:r w:rsidR="00D5457A">
        <w:tab/>
      </w:r>
      <w:r w:rsidR="00D5457A">
        <w:tab/>
      </w:r>
      <w:r>
        <w:t>IF node has no children</w:t>
      </w:r>
    </w:p>
    <w:p w14:paraId="036B875C" w14:textId="418EEF65" w:rsidR="00414EBA" w:rsidRDefault="00414EBA" w:rsidP="00414EBA">
      <w:r>
        <w:t xml:space="preserve">            </w:t>
      </w:r>
      <w:r w:rsidR="00D5457A">
        <w:tab/>
      </w:r>
      <w:r w:rsidR="00D5457A">
        <w:tab/>
      </w:r>
      <w:r w:rsidR="00D5457A">
        <w:tab/>
      </w:r>
      <w:r>
        <w:t>Delete node</w:t>
      </w:r>
    </w:p>
    <w:p w14:paraId="4F349695" w14:textId="6CC7E16C" w:rsidR="00414EBA" w:rsidRDefault="00414EBA" w:rsidP="00414EBA">
      <w:r>
        <w:t xml:space="preserve">        </w:t>
      </w:r>
      <w:r w:rsidR="00D5457A">
        <w:tab/>
      </w:r>
      <w:r w:rsidR="00D5457A">
        <w:tab/>
      </w:r>
      <w:r>
        <w:t>ELSE IF node has only one child</w:t>
      </w:r>
    </w:p>
    <w:p w14:paraId="2F81BAE1" w14:textId="23409DE3" w:rsidR="00414EBA" w:rsidRDefault="00414EBA" w:rsidP="00414EBA">
      <w:r>
        <w:t xml:space="preserve">            </w:t>
      </w:r>
      <w:r w:rsidR="00D5457A">
        <w:tab/>
      </w:r>
      <w:r w:rsidR="00D5457A">
        <w:tab/>
      </w:r>
      <w:r w:rsidR="00D5457A">
        <w:tab/>
      </w:r>
      <w:r>
        <w:t>Replace node with its child</w:t>
      </w:r>
    </w:p>
    <w:p w14:paraId="1EEB2108" w14:textId="7017224A" w:rsidR="00414EBA" w:rsidRDefault="00414EBA" w:rsidP="00414EBA">
      <w:r>
        <w:t xml:space="preserve">        </w:t>
      </w:r>
      <w:r w:rsidR="00D5457A">
        <w:tab/>
      </w:r>
      <w:r w:rsidR="00D5457A">
        <w:tab/>
      </w:r>
      <w:r>
        <w:t>ELSE</w:t>
      </w:r>
    </w:p>
    <w:p w14:paraId="3D5EFAD6" w14:textId="4AE7599E" w:rsidR="00414EBA" w:rsidRDefault="00414EBA" w:rsidP="00414EBA">
      <w:r>
        <w:t xml:space="preserve">            </w:t>
      </w:r>
      <w:r w:rsidR="00D507CA">
        <w:tab/>
      </w:r>
      <w:r w:rsidR="00D507CA">
        <w:tab/>
      </w:r>
      <w:r w:rsidR="00D507CA">
        <w:tab/>
      </w:r>
      <w:r>
        <w:t>Find smallest node in right subtree</w:t>
      </w:r>
    </w:p>
    <w:p w14:paraId="7FC9AFCA" w14:textId="2E24E952" w:rsidR="00414EBA" w:rsidRDefault="00414EBA" w:rsidP="00414EBA">
      <w:r>
        <w:t xml:space="preserve">            </w:t>
      </w:r>
      <w:r w:rsidR="00D507CA">
        <w:tab/>
      </w:r>
      <w:r w:rsidR="00D507CA">
        <w:tab/>
      </w:r>
      <w:r w:rsidR="00D507CA">
        <w:tab/>
      </w:r>
      <w:r>
        <w:t>Copy replacement bid</w:t>
      </w:r>
    </w:p>
    <w:p w14:paraId="7769E698" w14:textId="6F6D10F4" w:rsidR="00414EBA" w:rsidRDefault="00414EBA" w:rsidP="00414EBA">
      <w:r>
        <w:t xml:space="preserve">            </w:t>
      </w:r>
      <w:r w:rsidR="00D507CA">
        <w:tab/>
      </w:r>
      <w:r w:rsidR="00D507CA">
        <w:tab/>
      </w:r>
      <w:r w:rsidR="00D507CA">
        <w:tab/>
      </w:r>
      <w:r>
        <w:t>Remove replacement node</w:t>
      </w:r>
    </w:p>
    <w:p w14:paraId="50357204" w14:textId="2E49F72A" w:rsidR="00414EBA" w:rsidRDefault="00414EBA" w:rsidP="00D507CA">
      <w:r>
        <w:t xml:space="preserve">        </w:t>
      </w:r>
      <w:r w:rsidR="00D507CA">
        <w:tab/>
      </w:r>
      <w:r w:rsidR="00D507CA">
        <w:tab/>
      </w:r>
      <w:r>
        <w:t>END IF</w:t>
      </w:r>
    </w:p>
    <w:p w14:paraId="6DFED774" w14:textId="3EAC1E51" w:rsidR="00414EBA" w:rsidRDefault="00414EBA" w:rsidP="00D507CA">
      <w:r>
        <w:t xml:space="preserve">    </w:t>
      </w:r>
      <w:r w:rsidR="00D507CA">
        <w:tab/>
      </w:r>
      <w:r>
        <w:t>END IF</w:t>
      </w:r>
    </w:p>
    <w:p w14:paraId="649C7E51" w14:textId="77777777" w:rsidR="00414EBA" w:rsidRDefault="00414EBA" w:rsidP="00414EBA">
      <w:r>
        <w:t>END WHILE</w:t>
      </w:r>
    </w:p>
    <w:p w14:paraId="62A6C8F5" w14:textId="77777777" w:rsidR="00414EBA" w:rsidRDefault="00414EBA" w:rsidP="00414EBA"/>
    <w:p w14:paraId="6D3ACB7E" w14:textId="33784F8C" w:rsidR="00414EBA" w:rsidRPr="00414EBA" w:rsidRDefault="00414EBA" w:rsidP="00414EBA">
      <w:r>
        <w:t>END PROGRAM</w:t>
      </w:r>
    </w:p>
    <w:sectPr w:rsidR="00414EBA" w:rsidRPr="00414EB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footnotePr>
        <w:pos w:val="beneathText"/>
      </w:footnotePr>
      <w:pgSz w:w="12240" w:h="15840"/>
      <w:pgMar w:top="1440" w:right="1440" w:bottom="1440" w:left="1440" w:header="720" w:footer="720" w:gutter="0"/>
      <w:cols w:space="720"/>
      <w:titlePg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168D2" w14:textId="77777777" w:rsidR="008A4268" w:rsidRDefault="008A4268">
      <w:pPr>
        <w:spacing w:line="240" w:lineRule="auto"/>
      </w:pPr>
      <w:r>
        <w:separator/>
      </w:r>
    </w:p>
    <w:p w14:paraId="655F0E4A" w14:textId="77777777" w:rsidR="008A4268" w:rsidRDefault="008A4268"/>
  </w:endnote>
  <w:endnote w:type="continuationSeparator" w:id="0">
    <w:p w14:paraId="37F4130F" w14:textId="77777777" w:rsidR="008A4268" w:rsidRDefault="008A4268">
      <w:pPr>
        <w:spacing w:line="240" w:lineRule="auto"/>
      </w:pPr>
      <w:r>
        <w:continuationSeparator/>
      </w:r>
    </w:p>
    <w:p w14:paraId="298C0636" w14:textId="77777777" w:rsidR="008A4268" w:rsidRDefault="008A426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F73C1" w14:textId="77777777" w:rsidR="002F3AE9" w:rsidRDefault="002F3A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13742" w14:textId="77777777" w:rsidR="0D6E5604" w:rsidRPr="002F3AE9" w:rsidRDefault="0D6E5604" w:rsidP="002F3AE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638D0" w14:textId="77777777" w:rsidR="3E192C66" w:rsidRPr="002F3AE9" w:rsidRDefault="3E192C66" w:rsidP="002F3A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445BA" w14:textId="77777777" w:rsidR="008A4268" w:rsidRDefault="008A4268">
      <w:pPr>
        <w:spacing w:line="240" w:lineRule="auto"/>
      </w:pPr>
      <w:r>
        <w:separator/>
      </w:r>
    </w:p>
    <w:p w14:paraId="5CA3C384" w14:textId="77777777" w:rsidR="008A4268" w:rsidRDefault="008A4268"/>
  </w:footnote>
  <w:footnote w:type="continuationSeparator" w:id="0">
    <w:p w14:paraId="6EE6F05F" w14:textId="77777777" w:rsidR="008A4268" w:rsidRDefault="008A4268">
      <w:pPr>
        <w:spacing w:line="240" w:lineRule="auto"/>
      </w:pPr>
      <w:r>
        <w:continuationSeparator/>
      </w:r>
    </w:p>
    <w:p w14:paraId="2CA064FF" w14:textId="77777777" w:rsidR="008A4268" w:rsidRDefault="008A426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9C8BC" w14:textId="77777777" w:rsidR="002F3AE9" w:rsidRDefault="002F3A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11EF5" w14:textId="77777777" w:rsidR="0D6E5604" w:rsidRPr="002F3AE9" w:rsidRDefault="0D6E5604" w:rsidP="002F3AE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D55C7" w14:textId="77777777" w:rsidR="3E192C66" w:rsidRPr="002F3AE9" w:rsidRDefault="3E192C66" w:rsidP="002F3A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num w:numId="1" w16cid:durableId="1583753049">
    <w:abstractNumId w:val="9"/>
  </w:num>
  <w:num w:numId="2" w16cid:durableId="1672021673">
    <w:abstractNumId w:val="7"/>
  </w:num>
  <w:num w:numId="3" w16cid:durableId="1661418664">
    <w:abstractNumId w:val="6"/>
  </w:num>
  <w:num w:numId="4" w16cid:durableId="28338585">
    <w:abstractNumId w:val="5"/>
  </w:num>
  <w:num w:numId="5" w16cid:durableId="10451996">
    <w:abstractNumId w:val="4"/>
  </w:num>
  <w:num w:numId="6" w16cid:durableId="1118185191">
    <w:abstractNumId w:val="8"/>
  </w:num>
  <w:num w:numId="7" w16cid:durableId="944580785">
    <w:abstractNumId w:val="3"/>
  </w:num>
  <w:num w:numId="8" w16cid:durableId="1728843970">
    <w:abstractNumId w:val="2"/>
  </w:num>
  <w:num w:numId="9" w16cid:durableId="261961369">
    <w:abstractNumId w:val="1"/>
  </w:num>
  <w:num w:numId="10" w16cid:durableId="940600249">
    <w:abstractNumId w:val="0"/>
  </w:num>
  <w:num w:numId="11" w16cid:durableId="1773084239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9B2"/>
    <w:rsid w:val="00023AFE"/>
    <w:rsid w:val="000A3D9B"/>
    <w:rsid w:val="000D14E8"/>
    <w:rsid w:val="000D4642"/>
    <w:rsid w:val="000D539D"/>
    <w:rsid w:val="00116273"/>
    <w:rsid w:val="002C79E6"/>
    <w:rsid w:val="002F3AE9"/>
    <w:rsid w:val="003804CC"/>
    <w:rsid w:val="00414EBA"/>
    <w:rsid w:val="004B74FC"/>
    <w:rsid w:val="005C199E"/>
    <w:rsid w:val="00664C1A"/>
    <w:rsid w:val="0087407D"/>
    <w:rsid w:val="008A4268"/>
    <w:rsid w:val="00A417C1"/>
    <w:rsid w:val="00A8376D"/>
    <w:rsid w:val="00B863FB"/>
    <w:rsid w:val="00B86440"/>
    <w:rsid w:val="00BB2D6F"/>
    <w:rsid w:val="00C00F8F"/>
    <w:rsid w:val="00C03068"/>
    <w:rsid w:val="00D25CEA"/>
    <w:rsid w:val="00D507CA"/>
    <w:rsid w:val="00D5457A"/>
    <w:rsid w:val="00D620FD"/>
    <w:rsid w:val="00D91044"/>
    <w:rsid w:val="00E67454"/>
    <w:rsid w:val="00E77283"/>
    <w:rsid w:val="00EF55C5"/>
    <w:rsid w:val="00F6242A"/>
    <w:rsid w:val="00F92DDA"/>
    <w:rsid w:val="00FD0666"/>
    <w:rsid w:val="00FD69B2"/>
    <w:rsid w:val="00FE623A"/>
    <w:rsid w:val="00FF55EC"/>
    <w:rsid w:val="014CA2B6"/>
    <w:rsid w:val="0D6E5604"/>
    <w:rsid w:val="1C0665C1"/>
    <w:rsid w:val="1E84F322"/>
    <w:rsid w:val="201D26C8"/>
    <w:rsid w:val="212F006F"/>
    <w:rsid w:val="2CCDFC8D"/>
    <w:rsid w:val="3236C9DF"/>
    <w:rsid w:val="3660B96E"/>
    <w:rsid w:val="3D0A9892"/>
    <w:rsid w:val="3E192C66"/>
    <w:rsid w:val="3FD79D39"/>
    <w:rsid w:val="4A446072"/>
    <w:rsid w:val="52694629"/>
    <w:rsid w:val="593F41A5"/>
    <w:rsid w:val="5A1CFD60"/>
    <w:rsid w:val="5D68E123"/>
    <w:rsid w:val="6451CACF"/>
    <w:rsid w:val="67AE9998"/>
    <w:rsid w:val="689E33FC"/>
    <w:rsid w:val="68E35553"/>
    <w:rsid w:val="6A36C4BF"/>
    <w:rsid w:val="7050BCB6"/>
    <w:rsid w:val="7CCA2D81"/>
    <w:rsid w:val="7F11E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C0B363"/>
  <w15:chartTrackingRefBased/>
  <w15:docId w15:val="{80B27F95-38B8-426D-AE50-26CA3DFBD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3FB"/>
    <w:rPr>
      <w:sz w:val="22"/>
    </w:rPr>
  </w:style>
  <w:style w:type="paragraph" w:styleId="Heading1">
    <w:name w:val="heading 1"/>
    <w:basedOn w:val="Normal"/>
    <w:next w:val="Normal"/>
    <w:link w:val="Heading1Char"/>
    <w:uiPriority w:val="3"/>
    <w:qFormat/>
    <w:rsid w:val="002C79E6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C00F8F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C00F8F"/>
    <w:pPr>
      <w:keepNext/>
      <w:keepLines/>
      <w:ind w:firstLine="0"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664C1A"/>
    <w:pPr>
      <w:keepNext/>
      <w:keepLines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rsid w:val="00664C1A"/>
    <w:pPr>
      <w:keepNext/>
      <w:keepLines/>
      <w:outlineLvl w:val="4"/>
    </w:pPr>
    <w:rPr>
      <w:rFonts w:asciiTheme="majorHAnsi" w:eastAsiaTheme="majorEastAsia" w:hAnsiTheme="majorHAnsi" w:cstheme="majorBidi"/>
      <w:b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uiPriority w:val="15"/>
    <w:qFormat/>
    <w:rsid w:val="002C79E6"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  <w:b/>
      <w:color w:val="auto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No Indent"/>
    <w:uiPriority w:val="3"/>
    <w:qFormat/>
    <w:rsid w:val="00B863FB"/>
    <w:pPr>
      <w:ind w:firstLine="0"/>
    </w:pPr>
    <w:rPr>
      <w:sz w:val="22"/>
    </w:rPr>
  </w:style>
  <w:style w:type="character" w:customStyle="1" w:styleId="Heading1Char">
    <w:name w:val="Heading 1 Char"/>
    <w:basedOn w:val="DefaultParagraphFont"/>
    <w:link w:val="Heading1"/>
    <w:uiPriority w:val="3"/>
    <w:rsid w:val="002C79E6"/>
    <w:rPr>
      <w:rFonts w:asciiTheme="majorHAnsi" w:eastAsiaTheme="majorEastAsia" w:hAnsiTheme="majorHAnsi" w:cstheme="majorBidi"/>
      <w:b/>
      <w:bCs/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00F8F"/>
    <w:rPr>
      <w:rFonts w:asciiTheme="majorHAnsi" w:eastAsiaTheme="majorEastAsia" w:hAnsiTheme="majorHAnsi" w:cstheme="majorBidi"/>
      <w:b/>
      <w:bCs/>
      <w:sz w:val="22"/>
    </w:rPr>
  </w:style>
  <w:style w:type="paragraph" w:styleId="Title">
    <w:name w:val="Title"/>
    <w:basedOn w:val="Normal"/>
    <w:next w:val="Normal"/>
    <w:link w:val="TitleChar"/>
    <w:uiPriority w:val="16"/>
    <w:qFormat/>
    <w:rsid w:val="00B863FB"/>
    <w:pPr>
      <w:ind w:firstLine="0"/>
      <w:contextualSpacing/>
      <w:jc w:val="center"/>
    </w:pPr>
    <w:rPr>
      <w:rFonts w:asciiTheme="majorHAnsi" w:eastAsiaTheme="majorEastAsia" w:hAnsiTheme="majorHAnsi" w:cstheme="majorBidi"/>
      <w:b/>
    </w:rPr>
  </w:style>
  <w:style w:type="character" w:customStyle="1" w:styleId="TitleChar">
    <w:name w:val="Title Char"/>
    <w:basedOn w:val="DefaultParagraphFont"/>
    <w:link w:val="Title"/>
    <w:uiPriority w:val="16"/>
    <w:rsid w:val="00B863FB"/>
    <w:rPr>
      <w:rFonts w:asciiTheme="majorHAnsi" w:eastAsiaTheme="majorEastAsia" w:hAnsiTheme="majorHAnsi" w:cstheme="majorBidi"/>
      <w:b/>
      <w:sz w:val="22"/>
    </w:rPr>
  </w:style>
  <w:style w:type="character" w:styleId="Emphasis">
    <w:name w:val="Emphasis"/>
    <w:basedOn w:val="DefaultParagraphFont"/>
    <w:uiPriority w:val="3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3"/>
    <w:rsid w:val="00C00F8F"/>
    <w:rPr>
      <w:rFonts w:asciiTheme="majorHAnsi" w:eastAsiaTheme="majorEastAsia" w:hAnsiTheme="majorHAnsi" w:cstheme="majorBidi"/>
      <w:b/>
      <w:bCs/>
      <w:i/>
      <w:sz w:val="22"/>
    </w:rPr>
  </w:style>
  <w:style w:type="character" w:customStyle="1" w:styleId="Heading4Char">
    <w:name w:val="Heading 4 Char"/>
    <w:basedOn w:val="DefaultParagraphFont"/>
    <w:link w:val="Heading4"/>
    <w:uiPriority w:val="3"/>
    <w:rsid w:val="00664C1A"/>
    <w:rPr>
      <w:rFonts w:asciiTheme="majorHAnsi" w:eastAsiaTheme="majorEastAsia" w:hAnsiTheme="majorHAnsi" w:cstheme="majorBidi"/>
      <w:b/>
      <w:bCs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3"/>
    <w:rsid w:val="00664C1A"/>
    <w:rPr>
      <w:rFonts w:asciiTheme="majorHAnsi" w:eastAsiaTheme="majorEastAsia" w:hAnsiTheme="majorHAnsi" w:cstheme="majorBidi"/>
      <w:b/>
      <w:i/>
      <w:i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rsid w:val="000D4642"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 w:firstLine="0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  <w:ind w:firstLine="0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  <w:ind w:firstLine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  <w:ind w:firstLine="0"/>
    </w:pPr>
    <w:rPr>
      <w:rFonts w:asciiTheme="majorHAnsi" w:eastAsiaTheme="majorEastAsia" w:hAnsiTheme="majorHAnsi" w:cstheme="majorBidi"/>
      <w:sz w:val="20"/>
      <w:szCs w:val="2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kern w:val="24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 w:firstLine="0"/>
      <w:jc w:val="center"/>
    </w:pPr>
    <w:rPr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DDDDDD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64C1A"/>
    <w:pPr>
      <w:ind w:left="720" w:firstLine="0"/>
    </w:pPr>
    <w:rPr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rsid w:val="00664C1A"/>
    <w:rPr>
      <w:iCs/>
      <w:color w:val="auto"/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customStyle="1" w:styleId="Title2">
    <w:name w:val="Title 2"/>
    <w:basedOn w:val="Normal"/>
    <w:uiPriority w:val="1"/>
    <w:qFormat/>
    <w:pPr>
      <w:ind w:firstLine="0"/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4"/>
    <w:qFormat/>
    <w:pPr>
      <w:spacing w:before="240"/>
      <w:ind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kern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86440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8"/>
    <w:qFormat/>
    <w:rsid w:val="00B863FB"/>
    <w:pPr>
      <w:ind w:firstLine="0"/>
      <w:jc w:val="center"/>
    </w:pPr>
    <w:rPr>
      <w:rFonts w:eastAsia="Calibri" w:cs="Calibri"/>
      <w:szCs w:val="22"/>
    </w:rPr>
  </w:style>
  <w:style w:type="character" w:customStyle="1" w:styleId="SubtitleChar">
    <w:name w:val="Subtitle Char"/>
    <w:basedOn w:val="DefaultParagraphFont"/>
    <w:link w:val="Subtitle"/>
    <w:uiPriority w:val="18"/>
    <w:rsid w:val="00B863FB"/>
    <w:rPr>
      <w:rFonts w:eastAsia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harr\AppData\Roaming\Microsoft\Templates\Student%20APA%20Style%20paper%207th%20edition.dotx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ADCF06E-81A5-4D29-A946-976E3F20FF4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EC758F74-CB61-4D5F-B003-A3FA896AFE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76608B1-A148-495A-80CE-F0BD5CC963A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Student APA Style paper 7th edition</Template>
  <TotalTime>6</TotalTime>
  <Pages>4</Pages>
  <Words>424</Words>
  <Characters>2000</Characters>
  <Application>Microsoft Office Word</Application>
  <DocSecurity>0</DocSecurity>
  <Lines>105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Paula Harris</cp:lastModifiedBy>
  <cp:revision>7</cp:revision>
  <dcterms:created xsi:type="dcterms:W3CDTF">2026-07-31T21:35:00Z</dcterms:created>
  <dcterms:modified xsi:type="dcterms:W3CDTF">2026-07-31T21:59:00Z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